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0CAD7" w14:textId="15B9A0D0" w:rsidR="008B2D29" w:rsidRDefault="008B2D29" w:rsidP="005350CF">
      <w:pPr>
        <w:pStyle w:val="TPC10"/>
        <w:ind w:firstLineChars="71" w:firstLine="199"/>
        <w:rPr>
          <w:rFonts w:hint="eastAsia"/>
        </w:rPr>
      </w:pPr>
    </w:p>
    <w:sectPr w:rsidR="008B2D29" w:rsidSect="008B2D29">
      <w:footerReference w:type="default" r:id="rId8"/>
      <w:pgSz w:w="11906" w:h="16838"/>
      <w:pgMar w:top="1440" w:right="1800" w:bottom="1440" w:left="1800" w:header="851" w:footer="992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7BD66" w14:textId="77777777" w:rsidR="00423B24" w:rsidRDefault="00423B24" w:rsidP="00FE3091">
      <w:r>
        <w:separator/>
      </w:r>
    </w:p>
  </w:endnote>
  <w:endnote w:type="continuationSeparator" w:id="0">
    <w:p w14:paraId="7232D689" w14:textId="77777777" w:rsidR="00423B24" w:rsidRDefault="00423B24" w:rsidP="00FE3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8B027" w14:textId="6CB8D095" w:rsidR="00424460" w:rsidRDefault="00423B24">
    <w:pPr>
      <w:pStyle w:val="a4"/>
      <w:jc w:val="center"/>
    </w:pPr>
    <w:sdt>
      <w:sdtPr>
        <w:id w:val="2007710692"/>
        <w:docPartObj>
          <w:docPartGallery w:val="Page Numbers (Bottom of Page)"/>
          <w:docPartUnique/>
        </w:docPartObj>
      </w:sdtPr>
      <w:sdtEndPr/>
      <w:sdtContent>
        <w:r w:rsidR="00424460">
          <w:fldChar w:fldCharType="begin"/>
        </w:r>
        <w:r w:rsidR="00424460">
          <w:instrText>PAGE   \* MERGEFORMAT</w:instrText>
        </w:r>
        <w:r w:rsidR="00424460">
          <w:fldChar w:fldCharType="separate"/>
        </w:r>
        <w:r w:rsidR="001D2115" w:rsidRPr="001D2115">
          <w:rPr>
            <w:noProof/>
            <w:lang w:val="zh-TW"/>
          </w:rPr>
          <w:t>13-1</w:t>
        </w:r>
        <w:r w:rsidR="00424460">
          <w:fldChar w:fldCharType="end"/>
        </w:r>
      </w:sdtContent>
    </w:sdt>
  </w:p>
  <w:p w14:paraId="0ECAB438" w14:textId="77777777" w:rsidR="00424460" w:rsidRDefault="0042446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F31B9" w14:textId="77777777" w:rsidR="00423B24" w:rsidRDefault="00423B24" w:rsidP="00FE3091">
      <w:r>
        <w:separator/>
      </w:r>
    </w:p>
  </w:footnote>
  <w:footnote w:type="continuationSeparator" w:id="0">
    <w:p w14:paraId="58763BA5" w14:textId="77777777" w:rsidR="00423B24" w:rsidRDefault="00423B24" w:rsidP="00FE30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5D3B"/>
    <w:multiLevelType w:val="hybridMultilevel"/>
    <w:tmpl w:val="E250CAC2"/>
    <w:lvl w:ilvl="0" w:tplc="2ADC967C">
      <w:start w:val="1"/>
      <w:numFmt w:val="lowerRoman"/>
      <w:pStyle w:val="TPC266"/>
      <w:lvlText w:val="%1.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1" w15:restartNumberingAfterBreak="0">
    <w:nsid w:val="171F41DE"/>
    <w:multiLevelType w:val="hybridMultilevel"/>
    <w:tmpl w:val="7E285C8A"/>
    <w:lvl w:ilvl="0" w:tplc="86FAC12E">
      <w:start w:val="1"/>
      <w:numFmt w:val="upperRoman"/>
      <w:pStyle w:val="TPC244"/>
      <w:lvlText w:val="%1."/>
      <w:lvlJc w:val="left"/>
      <w:pPr>
        <w:ind w:left="240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882" w:hanging="480"/>
      </w:pPr>
    </w:lvl>
    <w:lvl w:ilvl="2" w:tplc="0409001B" w:tentative="1">
      <w:start w:val="1"/>
      <w:numFmt w:val="lowerRoman"/>
      <w:lvlText w:val="%3."/>
      <w:lvlJc w:val="right"/>
      <w:pPr>
        <w:ind w:left="3362" w:hanging="480"/>
      </w:pPr>
    </w:lvl>
    <w:lvl w:ilvl="3" w:tplc="0409000F" w:tentative="1">
      <w:start w:val="1"/>
      <w:numFmt w:val="decimal"/>
      <w:lvlText w:val="%4."/>
      <w:lvlJc w:val="left"/>
      <w:pPr>
        <w:ind w:left="38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2" w:hanging="480"/>
      </w:pPr>
    </w:lvl>
    <w:lvl w:ilvl="5" w:tplc="0409001B" w:tentative="1">
      <w:start w:val="1"/>
      <w:numFmt w:val="lowerRoman"/>
      <w:lvlText w:val="%6."/>
      <w:lvlJc w:val="right"/>
      <w:pPr>
        <w:ind w:left="4802" w:hanging="480"/>
      </w:pPr>
    </w:lvl>
    <w:lvl w:ilvl="6" w:tplc="0409000F" w:tentative="1">
      <w:start w:val="1"/>
      <w:numFmt w:val="decimal"/>
      <w:lvlText w:val="%7."/>
      <w:lvlJc w:val="left"/>
      <w:pPr>
        <w:ind w:left="52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2" w:hanging="480"/>
      </w:pPr>
    </w:lvl>
    <w:lvl w:ilvl="8" w:tplc="0409001B" w:tentative="1">
      <w:start w:val="1"/>
      <w:numFmt w:val="lowerRoman"/>
      <w:lvlText w:val="%9."/>
      <w:lvlJc w:val="right"/>
      <w:pPr>
        <w:ind w:left="6242" w:hanging="480"/>
      </w:pPr>
    </w:lvl>
  </w:abstractNum>
  <w:abstractNum w:abstractNumId="2" w15:restartNumberingAfterBreak="0">
    <w:nsid w:val="27AE78ED"/>
    <w:multiLevelType w:val="hybridMultilevel"/>
    <w:tmpl w:val="B4B40BA0"/>
    <w:lvl w:ilvl="0" w:tplc="7F4871A6">
      <w:start w:val="1"/>
      <w:numFmt w:val="upperRoman"/>
      <w:pStyle w:val="TPC255"/>
      <w:lvlText w:val="(%1)"/>
      <w:lvlJc w:val="left"/>
      <w:pPr>
        <w:ind w:left="287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58" w:hanging="480"/>
      </w:pPr>
    </w:lvl>
    <w:lvl w:ilvl="2" w:tplc="0409001B" w:tentative="1">
      <w:start w:val="1"/>
      <w:numFmt w:val="lowerRoman"/>
      <w:lvlText w:val="%3."/>
      <w:lvlJc w:val="right"/>
      <w:pPr>
        <w:ind w:left="3838" w:hanging="480"/>
      </w:pPr>
    </w:lvl>
    <w:lvl w:ilvl="3" w:tplc="0409000F" w:tentative="1">
      <w:start w:val="1"/>
      <w:numFmt w:val="decimal"/>
      <w:lvlText w:val="%4."/>
      <w:lvlJc w:val="left"/>
      <w:pPr>
        <w:ind w:left="43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798" w:hanging="480"/>
      </w:pPr>
    </w:lvl>
    <w:lvl w:ilvl="5" w:tplc="0409001B" w:tentative="1">
      <w:start w:val="1"/>
      <w:numFmt w:val="lowerRoman"/>
      <w:lvlText w:val="%6."/>
      <w:lvlJc w:val="right"/>
      <w:pPr>
        <w:ind w:left="5278" w:hanging="480"/>
      </w:pPr>
    </w:lvl>
    <w:lvl w:ilvl="6" w:tplc="0409000F" w:tentative="1">
      <w:start w:val="1"/>
      <w:numFmt w:val="decimal"/>
      <w:lvlText w:val="%7."/>
      <w:lvlJc w:val="left"/>
      <w:pPr>
        <w:ind w:left="57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38" w:hanging="480"/>
      </w:pPr>
    </w:lvl>
    <w:lvl w:ilvl="8" w:tplc="0409001B" w:tentative="1">
      <w:start w:val="1"/>
      <w:numFmt w:val="lowerRoman"/>
      <w:lvlText w:val="%9."/>
      <w:lvlJc w:val="right"/>
      <w:pPr>
        <w:ind w:left="6718" w:hanging="480"/>
      </w:pPr>
    </w:lvl>
  </w:abstractNum>
  <w:abstractNum w:abstractNumId="3" w15:restartNumberingAfterBreak="0">
    <w:nsid w:val="300851C0"/>
    <w:multiLevelType w:val="multilevel"/>
    <w:tmpl w:val="1974C150"/>
    <w:lvl w:ilvl="0">
      <w:start w:val="1"/>
      <w:numFmt w:val="decimal"/>
      <w:isLgl/>
      <w:suff w:val="nothing"/>
      <w:lvlText w:val="%1.   "/>
      <w:lvlJc w:val="left"/>
      <w:pPr>
        <w:ind w:left="425" w:hanging="425"/>
      </w:pPr>
    </w:lvl>
    <w:lvl w:ilvl="1">
      <w:start w:val="1"/>
      <w:numFmt w:val="decimal"/>
      <w:isLgl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isLgl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992" w:hanging="992"/>
      </w:pPr>
    </w:lvl>
    <w:lvl w:ilvl="5">
      <w:start w:val="1"/>
      <w:numFmt w:val="decimal"/>
      <w:isLgl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isLgl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4" w15:restartNumberingAfterBreak="0">
    <w:nsid w:val="33476C0A"/>
    <w:multiLevelType w:val="hybridMultilevel"/>
    <w:tmpl w:val="0260697A"/>
    <w:lvl w:ilvl="0" w:tplc="83DC2F98">
      <w:start w:val="1"/>
      <w:numFmt w:val="lowerLetter"/>
      <w:pStyle w:val="TPC222"/>
      <w:lvlText w:val="%1."/>
      <w:lvlJc w:val="left"/>
      <w:pPr>
        <w:ind w:left="143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5" w15:restartNumberingAfterBreak="0">
    <w:nsid w:val="35CC1FC9"/>
    <w:multiLevelType w:val="hybridMultilevel"/>
    <w:tmpl w:val="AC2CBB96"/>
    <w:lvl w:ilvl="0" w:tplc="2390C53C">
      <w:start w:val="1"/>
      <w:numFmt w:val="lowerRoman"/>
      <w:pStyle w:val="TPC277"/>
      <w:lvlText w:val="(%1)"/>
      <w:lvlJc w:val="left"/>
      <w:pPr>
        <w:ind w:left="384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4322" w:hanging="480"/>
      </w:pPr>
    </w:lvl>
    <w:lvl w:ilvl="2" w:tplc="0409001B" w:tentative="1">
      <w:start w:val="1"/>
      <w:numFmt w:val="lowerRoman"/>
      <w:lvlText w:val="%3."/>
      <w:lvlJc w:val="right"/>
      <w:pPr>
        <w:ind w:left="4802" w:hanging="480"/>
      </w:pPr>
    </w:lvl>
    <w:lvl w:ilvl="3" w:tplc="0409000F" w:tentative="1">
      <w:start w:val="1"/>
      <w:numFmt w:val="decimal"/>
      <w:lvlText w:val="%4."/>
      <w:lvlJc w:val="left"/>
      <w:pPr>
        <w:ind w:left="52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762" w:hanging="480"/>
      </w:pPr>
    </w:lvl>
    <w:lvl w:ilvl="5" w:tplc="0409001B" w:tentative="1">
      <w:start w:val="1"/>
      <w:numFmt w:val="lowerRoman"/>
      <w:lvlText w:val="%6."/>
      <w:lvlJc w:val="right"/>
      <w:pPr>
        <w:ind w:left="6242" w:hanging="480"/>
      </w:pPr>
    </w:lvl>
    <w:lvl w:ilvl="6" w:tplc="0409000F" w:tentative="1">
      <w:start w:val="1"/>
      <w:numFmt w:val="decimal"/>
      <w:lvlText w:val="%7."/>
      <w:lvlJc w:val="left"/>
      <w:pPr>
        <w:ind w:left="67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202" w:hanging="480"/>
      </w:pPr>
    </w:lvl>
    <w:lvl w:ilvl="8" w:tplc="0409001B" w:tentative="1">
      <w:start w:val="1"/>
      <w:numFmt w:val="lowerRoman"/>
      <w:lvlText w:val="%9."/>
      <w:lvlJc w:val="right"/>
      <w:pPr>
        <w:ind w:left="7682" w:hanging="480"/>
      </w:pPr>
    </w:lvl>
  </w:abstractNum>
  <w:abstractNum w:abstractNumId="6" w15:restartNumberingAfterBreak="0">
    <w:nsid w:val="3BCD5FA9"/>
    <w:multiLevelType w:val="multilevel"/>
    <w:tmpl w:val="FA42413E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hanging="709"/>
      </w:pPr>
      <w:rPr>
        <w:rFonts w:ascii="Times New Roman" w:hAnsi="Times New Roman"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65"/>
        </w:tabs>
        <w:ind w:left="765" w:hanging="765"/>
      </w:pPr>
      <w:rPr>
        <w:rFonts w:ascii="Times New Roman" w:hAnsi="Times New Roman"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(%5)"/>
      <w:lvlJc w:val="left"/>
      <w:pPr>
        <w:tabs>
          <w:tab w:val="num" w:pos="1559"/>
        </w:tabs>
        <w:ind w:left="1559" w:hanging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lvlRestart w:val="0"/>
      <w:lvlText w:val=""/>
      <w:lvlJc w:val="left"/>
      <w:pPr>
        <w:ind w:left="1644" w:hanging="368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ind w:left="1843" w:hanging="425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ind w:left="1985" w:hanging="426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ind w:left="2126" w:hanging="425"/>
      </w:pPr>
      <w:rPr>
        <w:rFonts w:hint="eastAsia"/>
      </w:rPr>
    </w:lvl>
  </w:abstractNum>
  <w:abstractNum w:abstractNumId="7" w15:restartNumberingAfterBreak="0">
    <w:nsid w:val="407E6A37"/>
    <w:multiLevelType w:val="hybridMultilevel"/>
    <w:tmpl w:val="86840222"/>
    <w:lvl w:ilvl="0" w:tplc="21BC9B0E">
      <w:start w:val="1"/>
      <w:numFmt w:val="lowerLetter"/>
      <w:pStyle w:val="TPC233"/>
      <w:lvlText w:val="(%1)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8" w15:restartNumberingAfterBreak="0">
    <w:nsid w:val="552E1FFD"/>
    <w:multiLevelType w:val="multilevel"/>
    <w:tmpl w:val="B220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D42F6"/>
    <w:multiLevelType w:val="multilevel"/>
    <w:tmpl w:val="3BD0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0E0F7A"/>
    <w:multiLevelType w:val="multilevel"/>
    <w:tmpl w:val="BD08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E3689"/>
    <w:multiLevelType w:val="hybridMultilevel"/>
    <w:tmpl w:val="DFD6D280"/>
    <w:lvl w:ilvl="0" w:tplc="BAC2180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9C332E5"/>
    <w:multiLevelType w:val="multilevel"/>
    <w:tmpl w:val="7E5CF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7A237C"/>
    <w:multiLevelType w:val="hybridMultilevel"/>
    <w:tmpl w:val="14DA3D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3985A2C"/>
    <w:multiLevelType w:val="hybridMultilevel"/>
    <w:tmpl w:val="21D410A6"/>
    <w:lvl w:ilvl="0" w:tplc="75362F7A">
      <w:start w:val="1"/>
      <w:numFmt w:val="decimal"/>
      <w:lvlText w:val="(%1)"/>
      <w:lvlJc w:val="left"/>
      <w:pPr>
        <w:ind w:left="10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5" w15:restartNumberingAfterBreak="0">
    <w:nsid w:val="740F2294"/>
    <w:multiLevelType w:val="multilevel"/>
    <w:tmpl w:val="922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C12B3"/>
    <w:multiLevelType w:val="hybridMultilevel"/>
    <w:tmpl w:val="34726D74"/>
    <w:lvl w:ilvl="0" w:tplc="552CD492">
      <w:start w:val="1"/>
      <w:numFmt w:val="decimal"/>
      <w:pStyle w:val="TPC211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num w:numId="1">
    <w:abstractNumId w:val="6"/>
  </w:num>
  <w:num w:numId="2">
    <w:abstractNumId w:val="16"/>
  </w:num>
  <w:num w:numId="3">
    <w:abstractNumId w:val="4"/>
  </w:num>
  <w:num w:numId="4">
    <w:abstractNumId w:val="7"/>
  </w:num>
  <w:num w:numId="5">
    <w:abstractNumId w:val="1"/>
  </w:num>
  <w:num w:numId="6">
    <w:abstractNumId w:val="2"/>
  </w:num>
  <w:num w:numId="7">
    <w:abstractNumId w:val="0"/>
  </w:num>
  <w:num w:numId="8">
    <w:abstractNumId w:val="5"/>
  </w:num>
  <w:num w:numId="9">
    <w:abstractNumId w:val="16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6"/>
    <w:lvlOverride w:ilvl="0">
      <w:startOverride w:val="1"/>
    </w:lvlOverride>
  </w:num>
  <w:num w:numId="21">
    <w:abstractNumId w:val="16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4"/>
  </w:num>
  <w:num w:numId="24">
    <w:abstractNumId w:val="16"/>
    <w:lvlOverride w:ilvl="0">
      <w:startOverride w:val="1"/>
    </w:lvlOverride>
  </w:num>
  <w:num w:numId="25">
    <w:abstractNumId w:val="16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</w:num>
  <w:num w:numId="29">
    <w:abstractNumId w:val="13"/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</w:num>
  <w:num w:numId="32">
    <w:abstractNumId w:val="16"/>
    <w:lvlOverride w:ilvl="0">
      <w:startOverride w:val="1"/>
    </w:lvlOverride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10"/>
  </w:num>
  <w:num w:numId="39">
    <w:abstractNumId w:val="8"/>
  </w:num>
  <w:num w:numId="40">
    <w:abstractNumId w:val="9"/>
  </w:num>
  <w:num w:numId="41">
    <w:abstractNumId w:val="15"/>
  </w:num>
  <w:num w:numId="42">
    <w:abstractNumId w:val="12"/>
  </w:num>
  <w:num w:numId="43">
    <w:abstractNumId w:val="16"/>
    <w:lvlOverride w:ilvl="0">
      <w:startOverride w:val="1"/>
    </w:lvlOverride>
  </w:num>
  <w:num w:numId="44">
    <w:abstractNumId w:val="4"/>
    <w:lvlOverride w:ilvl="0">
      <w:startOverride w:val="1"/>
    </w:lvlOverride>
  </w:num>
  <w:num w:numId="45">
    <w:abstractNumId w:val="4"/>
    <w:lvlOverride w:ilvl="0">
      <w:startOverride w:val="1"/>
    </w:lvlOverride>
  </w:num>
  <w:num w:numId="46">
    <w:abstractNumId w:val="16"/>
    <w:lvlOverride w:ilvl="0">
      <w:startOverride w:val="1"/>
    </w:lvlOverride>
  </w:num>
  <w:num w:numId="47">
    <w:abstractNumId w:val="16"/>
    <w:lvlOverride w:ilvl="0">
      <w:startOverride w:val="1"/>
    </w:lvlOverride>
  </w:num>
  <w:num w:numId="48">
    <w:abstractNumId w:val="16"/>
    <w:lvlOverride w:ilvl="0">
      <w:startOverride w:val="1"/>
    </w:lvlOverride>
  </w:num>
  <w:num w:numId="49">
    <w:abstractNumId w:val="16"/>
    <w:lvlOverride w:ilvl="0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93F"/>
    <w:rsid w:val="00002F9A"/>
    <w:rsid w:val="00003B96"/>
    <w:rsid w:val="000056FA"/>
    <w:rsid w:val="00010896"/>
    <w:rsid w:val="00010F66"/>
    <w:rsid w:val="0001152E"/>
    <w:rsid w:val="00011670"/>
    <w:rsid w:val="00011A5F"/>
    <w:rsid w:val="00011C39"/>
    <w:rsid w:val="000122A0"/>
    <w:rsid w:val="00016261"/>
    <w:rsid w:val="000212AF"/>
    <w:rsid w:val="000229F4"/>
    <w:rsid w:val="00022FE3"/>
    <w:rsid w:val="00023355"/>
    <w:rsid w:val="000237CE"/>
    <w:rsid w:val="00025268"/>
    <w:rsid w:val="000262F3"/>
    <w:rsid w:val="00026582"/>
    <w:rsid w:val="00026840"/>
    <w:rsid w:val="00027120"/>
    <w:rsid w:val="00033520"/>
    <w:rsid w:val="000338F2"/>
    <w:rsid w:val="00034335"/>
    <w:rsid w:val="000368C8"/>
    <w:rsid w:val="000369F4"/>
    <w:rsid w:val="00040AC6"/>
    <w:rsid w:val="0004280F"/>
    <w:rsid w:val="000455F6"/>
    <w:rsid w:val="000476B5"/>
    <w:rsid w:val="00050A26"/>
    <w:rsid w:val="000548AF"/>
    <w:rsid w:val="00056E57"/>
    <w:rsid w:val="00060538"/>
    <w:rsid w:val="00060698"/>
    <w:rsid w:val="00061F0F"/>
    <w:rsid w:val="0006228A"/>
    <w:rsid w:val="00062CC8"/>
    <w:rsid w:val="0006746C"/>
    <w:rsid w:val="000705D5"/>
    <w:rsid w:val="00071D0A"/>
    <w:rsid w:val="0007258E"/>
    <w:rsid w:val="00072A36"/>
    <w:rsid w:val="00075B76"/>
    <w:rsid w:val="0007609C"/>
    <w:rsid w:val="0007761F"/>
    <w:rsid w:val="00080A54"/>
    <w:rsid w:val="000847E1"/>
    <w:rsid w:val="00087AD9"/>
    <w:rsid w:val="000904DA"/>
    <w:rsid w:val="00092BB2"/>
    <w:rsid w:val="00093044"/>
    <w:rsid w:val="00094623"/>
    <w:rsid w:val="00096C66"/>
    <w:rsid w:val="000A0448"/>
    <w:rsid w:val="000A2755"/>
    <w:rsid w:val="000A5680"/>
    <w:rsid w:val="000A6756"/>
    <w:rsid w:val="000B2E8B"/>
    <w:rsid w:val="000B6659"/>
    <w:rsid w:val="000B69C0"/>
    <w:rsid w:val="000B70FC"/>
    <w:rsid w:val="000C2241"/>
    <w:rsid w:val="000C2540"/>
    <w:rsid w:val="000C3F91"/>
    <w:rsid w:val="000C428D"/>
    <w:rsid w:val="000C55D8"/>
    <w:rsid w:val="000C6AB9"/>
    <w:rsid w:val="000C7157"/>
    <w:rsid w:val="000D03E4"/>
    <w:rsid w:val="000D16EC"/>
    <w:rsid w:val="000D4559"/>
    <w:rsid w:val="000D7B23"/>
    <w:rsid w:val="000E045B"/>
    <w:rsid w:val="000E21A0"/>
    <w:rsid w:val="000E3524"/>
    <w:rsid w:val="000E3BC7"/>
    <w:rsid w:val="000E4300"/>
    <w:rsid w:val="000E4808"/>
    <w:rsid w:val="000E5429"/>
    <w:rsid w:val="000E5BBF"/>
    <w:rsid w:val="000F049B"/>
    <w:rsid w:val="000F1442"/>
    <w:rsid w:val="000F167F"/>
    <w:rsid w:val="000F3BC8"/>
    <w:rsid w:val="00102B16"/>
    <w:rsid w:val="00103A34"/>
    <w:rsid w:val="00103D6E"/>
    <w:rsid w:val="00105344"/>
    <w:rsid w:val="00111889"/>
    <w:rsid w:val="0011244D"/>
    <w:rsid w:val="001171CC"/>
    <w:rsid w:val="001179AE"/>
    <w:rsid w:val="00120CB0"/>
    <w:rsid w:val="001222AD"/>
    <w:rsid w:val="00122FA9"/>
    <w:rsid w:val="00123809"/>
    <w:rsid w:val="00125146"/>
    <w:rsid w:val="001320C4"/>
    <w:rsid w:val="00133799"/>
    <w:rsid w:val="00140955"/>
    <w:rsid w:val="00140A86"/>
    <w:rsid w:val="00143506"/>
    <w:rsid w:val="00145B05"/>
    <w:rsid w:val="00147310"/>
    <w:rsid w:val="00152DF9"/>
    <w:rsid w:val="0015497F"/>
    <w:rsid w:val="00155710"/>
    <w:rsid w:val="00156724"/>
    <w:rsid w:val="0015693C"/>
    <w:rsid w:val="00157296"/>
    <w:rsid w:val="00162D74"/>
    <w:rsid w:val="00165905"/>
    <w:rsid w:val="0017256B"/>
    <w:rsid w:val="00174468"/>
    <w:rsid w:val="00175E45"/>
    <w:rsid w:val="00180BE0"/>
    <w:rsid w:val="00181FD5"/>
    <w:rsid w:val="00182AB4"/>
    <w:rsid w:val="00183610"/>
    <w:rsid w:val="00184D84"/>
    <w:rsid w:val="0018703E"/>
    <w:rsid w:val="001909B6"/>
    <w:rsid w:val="00194EF7"/>
    <w:rsid w:val="001965DE"/>
    <w:rsid w:val="00196632"/>
    <w:rsid w:val="00196BAD"/>
    <w:rsid w:val="00196F2C"/>
    <w:rsid w:val="001A184D"/>
    <w:rsid w:val="001A2D9B"/>
    <w:rsid w:val="001A4CF2"/>
    <w:rsid w:val="001A60E1"/>
    <w:rsid w:val="001A71E4"/>
    <w:rsid w:val="001B1A77"/>
    <w:rsid w:val="001B1B41"/>
    <w:rsid w:val="001B4F23"/>
    <w:rsid w:val="001B5443"/>
    <w:rsid w:val="001B5D23"/>
    <w:rsid w:val="001B6456"/>
    <w:rsid w:val="001C4D56"/>
    <w:rsid w:val="001C4E09"/>
    <w:rsid w:val="001C54CC"/>
    <w:rsid w:val="001C631D"/>
    <w:rsid w:val="001C70C2"/>
    <w:rsid w:val="001D2115"/>
    <w:rsid w:val="001D2A0E"/>
    <w:rsid w:val="001D5079"/>
    <w:rsid w:val="001E0015"/>
    <w:rsid w:val="001E0488"/>
    <w:rsid w:val="001E3562"/>
    <w:rsid w:val="001E3C3C"/>
    <w:rsid w:val="001E7D17"/>
    <w:rsid w:val="001F0188"/>
    <w:rsid w:val="001F0C06"/>
    <w:rsid w:val="001F303C"/>
    <w:rsid w:val="001F364D"/>
    <w:rsid w:val="001F5BE9"/>
    <w:rsid w:val="001F60BD"/>
    <w:rsid w:val="001F640B"/>
    <w:rsid w:val="00203610"/>
    <w:rsid w:val="002073C5"/>
    <w:rsid w:val="00207DC2"/>
    <w:rsid w:val="0021108F"/>
    <w:rsid w:val="00211559"/>
    <w:rsid w:val="002129A3"/>
    <w:rsid w:val="00216B0C"/>
    <w:rsid w:val="00221323"/>
    <w:rsid w:val="00221C55"/>
    <w:rsid w:val="00227020"/>
    <w:rsid w:val="0022731D"/>
    <w:rsid w:val="00230527"/>
    <w:rsid w:val="002307F8"/>
    <w:rsid w:val="00231FCA"/>
    <w:rsid w:val="00232475"/>
    <w:rsid w:val="00234934"/>
    <w:rsid w:val="00234B17"/>
    <w:rsid w:val="002409B9"/>
    <w:rsid w:val="002409E5"/>
    <w:rsid w:val="002458DF"/>
    <w:rsid w:val="00245935"/>
    <w:rsid w:val="00247E45"/>
    <w:rsid w:val="0025209A"/>
    <w:rsid w:val="0025422D"/>
    <w:rsid w:val="00254BDF"/>
    <w:rsid w:val="002559E9"/>
    <w:rsid w:val="00255CAC"/>
    <w:rsid w:val="00257659"/>
    <w:rsid w:val="00260082"/>
    <w:rsid w:val="00260E55"/>
    <w:rsid w:val="00261EE6"/>
    <w:rsid w:val="00262726"/>
    <w:rsid w:val="002633E4"/>
    <w:rsid w:val="00264553"/>
    <w:rsid w:val="00270644"/>
    <w:rsid w:val="00270CDB"/>
    <w:rsid w:val="002757FE"/>
    <w:rsid w:val="00276771"/>
    <w:rsid w:val="002774EE"/>
    <w:rsid w:val="00283BCB"/>
    <w:rsid w:val="00284785"/>
    <w:rsid w:val="00286841"/>
    <w:rsid w:val="00291B7F"/>
    <w:rsid w:val="002923C5"/>
    <w:rsid w:val="00292E2F"/>
    <w:rsid w:val="002935F1"/>
    <w:rsid w:val="00295D82"/>
    <w:rsid w:val="002966A6"/>
    <w:rsid w:val="00297583"/>
    <w:rsid w:val="002A3640"/>
    <w:rsid w:val="002A4E3A"/>
    <w:rsid w:val="002A681A"/>
    <w:rsid w:val="002B0FEF"/>
    <w:rsid w:val="002B1427"/>
    <w:rsid w:val="002B14AC"/>
    <w:rsid w:val="002B2F5F"/>
    <w:rsid w:val="002B4A77"/>
    <w:rsid w:val="002B6953"/>
    <w:rsid w:val="002C2608"/>
    <w:rsid w:val="002C2BAC"/>
    <w:rsid w:val="002C2FDA"/>
    <w:rsid w:val="002C54DA"/>
    <w:rsid w:val="002C5543"/>
    <w:rsid w:val="002C6734"/>
    <w:rsid w:val="002C7F23"/>
    <w:rsid w:val="002D25D7"/>
    <w:rsid w:val="002D3BA4"/>
    <w:rsid w:val="002D4E35"/>
    <w:rsid w:val="002D5EE2"/>
    <w:rsid w:val="002D6E6E"/>
    <w:rsid w:val="002D7458"/>
    <w:rsid w:val="002D7C64"/>
    <w:rsid w:val="002D7D22"/>
    <w:rsid w:val="002D7DDA"/>
    <w:rsid w:val="002E0F4A"/>
    <w:rsid w:val="002E15BE"/>
    <w:rsid w:val="002F10DD"/>
    <w:rsid w:val="002F26F1"/>
    <w:rsid w:val="002F2925"/>
    <w:rsid w:val="002F2DE5"/>
    <w:rsid w:val="002F2FEC"/>
    <w:rsid w:val="002F404A"/>
    <w:rsid w:val="002F497D"/>
    <w:rsid w:val="002F6F54"/>
    <w:rsid w:val="002F749C"/>
    <w:rsid w:val="00312321"/>
    <w:rsid w:val="00316F14"/>
    <w:rsid w:val="00317089"/>
    <w:rsid w:val="0032216E"/>
    <w:rsid w:val="00322421"/>
    <w:rsid w:val="00322C27"/>
    <w:rsid w:val="003231C8"/>
    <w:rsid w:val="00323444"/>
    <w:rsid w:val="00325E81"/>
    <w:rsid w:val="003262C3"/>
    <w:rsid w:val="00331F15"/>
    <w:rsid w:val="00335552"/>
    <w:rsid w:val="00335B24"/>
    <w:rsid w:val="00336CD1"/>
    <w:rsid w:val="003370A0"/>
    <w:rsid w:val="00347F08"/>
    <w:rsid w:val="0035326A"/>
    <w:rsid w:val="0035441E"/>
    <w:rsid w:val="00355984"/>
    <w:rsid w:val="00357B9A"/>
    <w:rsid w:val="003608D7"/>
    <w:rsid w:val="003611DD"/>
    <w:rsid w:val="003641A0"/>
    <w:rsid w:val="0036495C"/>
    <w:rsid w:val="0036794F"/>
    <w:rsid w:val="00370E54"/>
    <w:rsid w:val="00373780"/>
    <w:rsid w:val="00374314"/>
    <w:rsid w:val="0037662A"/>
    <w:rsid w:val="00380203"/>
    <w:rsid w:val="0038065B"/>
    <w:rsid w:val="00381555"/>
    <w:rsid w:val="0038193D"/>
    <w:rsid w:val="00382A29"/>
    <w:rsid w:val="00382CFE"/>
    <w:rsid w:val="003832AB"/>
    <w:rsid w:val="00386941"/>
    <w:rsid w:val="00386FD4"/>
    <w:rsid w:val="00387490"/>
    <w:rsid w:val="00390970"/>
    <w:rsid w:val="003909F5"/>
    <w:rsid w:val="00392063"/>
    <w:rsid w:val="003922D6"/>
    <w:rsid w:val="00395FFA"/>
    <w:rsid w:val="003967BF"/>
    <w:rsid w:val="00396D44"/>
    <w:rsid w:val="003A1FCD"/>
    <w:rsid w:val="003A339F"/>
    <w:rsid w:val="003A4331"/>
    <w:rsid w:val="003A4E57"/>
    <w:rsid w:val="003A56B3"/>
    <w:rsid w:val="003A5C53"/>
    <w:rsid w:val="003B13F2"/>
    <w:rsid w:val="003B39D2"/>
    <w:rsid w:val="003B66A4"/>
    <w:rsid w:val="003C17A4"/>
    <w:rsid w:val="003C18EA"/>
    <w:rsid w:val="003C38E3"/>
    <w:rsid w:val="003C6915"/>
    <w:rsid w:val="003C6A09"/>
    <w:rsid w:val="003D0431"/>
    <w:rsid w:val="003D1E6E"/>
    <w:rsid w:val="003D1EEC"/>
    <w:rsid w:val="003E12EF"/>
    <w:rsid w:val="003E2F36"/>
    <w:rsid w:val="003E45F0"/>
    <w:rsid w:val="003E5519"/>
    <w:rsid w:val="003E56A8"/>
    <w:rsid w:val="003E5F4C"/>
    <w:rsid w:val="003F2D3D"/>
    <w:rsid w:val="003F41F4"/>
    <w:rsid w:val="003F6BA9"/>
    <w:rsid w:val="004011C5"/>
    <w:rsid w:val="00402314"/>
    <w:rsid w:val="00402F81"/>
    <w:rsid w:val="0041057E"/>
    <w:rsid w:val="004114DB"/>
    <w:rsid w:val="00412253"/>
    <w:rsid w:val="004123E6"/>
    <w:rsid w:val="0041465D"/>
    <w:rsid w:val="004235F2"/>
    <w:rsid w:val="00423B24"/>
    <w:rsid w:val="00424460"/>
    <w:rsid w:val="004276AE"/>
    <w:rsid w:val="00431872"/>
    <w:rsid w:val="00432612"/>
    <w:rsid w:val="00435B92"/>
    <w:rsid w:val="00436B23"/>
    <w:rsid w:val="004377AF"/>
    <w:rsid w:val="00440269"/>
    <w:rsid w:val="00441DA9"/>
    <w:rsid w:val="00445353"/>
    <w:rsid w:val="004456A4"/>
    <w:rsid w:val="00452481"/>
    <w:rsid w:val="0045309F"/>
    <w:rsid w:val="00453C8E"/>
    <w:rsid w:val="00454D0D"/>
    <w:rsid w:val="00454F80"/>
    <w:rsid w:val="004575EE"/>
    <w:rsid w:val="00461272"/>
    <w:rsid w:val="00461BA9"/>
    <w:rsid w:val="0046211F"/>
    <w:rsid w:val="00465FB9"/>
    <w:rsid w:val="004668D7"/>
    <w:rsid w:val="0046783E"/>
    <w:rsid w:val="00470175"/>
    <w:rsid w:val="00470C47"/>
    <w:rsid w:val="004714B1"/>
    <w:rsid w:val="004731E5"/>
    <w:rsid w:val="00475151"/>
    <w:rsid w:val="00475881"/>
    <w:rsid w:val="00480741"/>
    <w:rsid w:val="00484711"/>
    <w:rsid w:val="004866DA"/>
    <w:rsid w:val="00490944"/>
    <w:rsid w:val="00490F78"/>
    <w:rsid w:val="004926BC"/>
    <w:rsid w:val="00493206"/>
    <w:rsid w:val="00493467"/>
    <w:rsid w:val="00493DED"/>
    <w:rsid w:val="0049554A"/>
    <w:rsid w:val="00496394"/>
    <w:rsid w:val="004972BA"/>
    <w:rsid w:val="004976FC"/>
    <w:rsid w:val="004A009F"/>
    <w:rsid w:val="004A1481"/>
    <w:rsid w:val="004A3E28"/>
    <w:rsid w:val="004A3F1B"/>
    <w:rsid w:val="004A4C26"/>
    <w:rsid w:val="004A5D25"/>
    <w:rsid w:val="004A6297"/>
    <w:rsid w:val="004A6299"/>
    <w:rsid w:val="004A70CD"/>
    <w:rsid w:val="004A73EB"/>
    <w:rsid w:val="004B4C33"/>
    <w:rsid w:val="004C0CF8"/>
    <w:rsid w:val="004C1772"/>
    <w:rsid w:val="004C3431"/>
    <w:rsid w:val="004D1591"/>
    <w:rsid w:val="004D540E"/>
    <w:rsid w:val="004D7672"/>
    <w:rsid w:val="004E24C4"/>
    <w:rsid w:val="004E44B3"/>
    <w:rsid w:val="004E60F1"/>
    <w:rsid w:val="004E631F"/>
    <w:rsid w:val="004E7008"/>
    <w:rsid w:val="004F13BF"/>
    <w:rsid w:val="004F2519"/>
    <w:rsid w:val="004F2BBA"/>
    <w:rsid w:val="004F2F86"/>
    <w:rsid w:val="004F3BE1"/>
    <w:rsid w:val="004F45D1"/>
    <w:rsid w:val="004F47DB"/>
    <w:rsid w:val="005002B6"/>
    <w:rsid w:val="00503667"/>
    <w:rsid w:val="005043C1"/>
    <w:rsid w:val="0050553B"/>
    <w:rsid w:val="00505F7B"/>
    <w:rsid w:val="00506CAA"/>
    <w:rsid w:val="0051137A"/>
    <w:rsid w:val="005200EC"/>
    <w:rsid w:val="00530F28"/>
    <w:rsid w:val="005350CF"/>
    <w:rsid w:val="00535D6E"/>
    <w:rsid w:val="00541634"/>
    <w:rsid w:val="00547C23"/>
    <w:rsid w:val="00556E22"/>
    <w:rsid w:val="00560FA0"/>
    <w:rsid w:val="00561434"/>
    <w:rsid w:val="0056236E"/>
    <w:rsid w:val="0057324F"/>
    <w:rsid w:val="00573CBC"/>
    <w:rsid w:val="00575977"/>
    <w:rsid w:val="00576907"/>
    <w:rsid w:val="00581C2E"/>
    <w:rsid w:val="00582584"/>
    <w:rsid w:val="00583D36"/>
    <w:rsid w:val="0058510B"/>
    <w:rsid w:val="00585FE2"/>
    <w:rsid w:val="005878CB"/>
    <w:rsid w:val="00587E38"/>
    <w:rsid w:val="0059306D"/>
    <w:rsid w:val="00593972"/>
    <w:rsid w:val="00594A2B"/>
    <w:rsid w:val="005A05FE"/>
    <w:rsid w:val="005A6B86"/>
    <w:rsid w:val="005B0CDF"/>
    <w:rsid w:val="005B1131"/>
    <w:rsid w:val="005B2159"/>
    <w:rsid w:val="005B3180"/>
    <w:rsid w:val="005C2550"/>
    <w:rsid w:val="005C5211"/>
    <w:rsid w:val="005C6A20"/>
    <w:rsid w:val="005C7F4A"/>
    <w:rsid w:val="005D38F4"/>
    <w:rsid w:val="005D4ABE"/>
    <w:rsid w:val="005E3E3E"/>
    <w:rsid w:val="005E4AE1"/>
    <w:rsid w:val="005E508C"/>
    <w:rsid w:val="005E69F1"/>
    <w:rsid w:val="005E74DB"/>
    <w:rsid w:val="005E7D5A"/>
    <w:rsid w:val="005F37C4"/>
    <w:rsid w:val="005F6CE0"/>
    <w:rsid w:val="005F7B84"/>
    <w:rsid w:val="00601A70"/>
    <w:rsid w:val="00607AFA"/>
    <w:rsid w:val="0061062A"/>
    <w:rsid w:val="00612759"/>
    <w:rsid w:val="00613E19"/>
    <w:rsid w:val="006170A0"/>
    <w:rsid w:val="00621CD9"/>
    <w:rsid w:val="006228F8"/>
    <w:rsid w:val="006240FE"/>
    <w:rsid w:val="006252CE"/>
    <w:rsid w:val="00626CFF"/>
    <w:rsid w:val="00630913"/>
    <w:rsid w:val="00632265"/>
    <w:rsid w:val="006324EF"/>
    <w:rsid w:val="006329F4"/>
    <w:rsid w:val="00634AF1"/>
    <w:rsid w:val="00634C71"/>
    <w:rsid w:val="00635525"/>
    <w:rsid w:val="00644E91"/>
    <w:rsid w:val="00646564"/>
    <w:rsid w:val="00647904"/>
    <w:rsid w:val="00651EB1"/>
    <w:rsid w:val="00653353"/>
    <w:rsid w:val="00654E80"/>
    <w:rsid w:val="0065533D"/>
    <w:rsid w:val="00657783"/>
    <w:rsid w:val="00657FE2"/>
    <w:rsid w:val="0066199F"/>
    <w:rsid w:val="0066464B"/>
    <w:rsid w:val="006654F5"/>
    <w:rsid w:val="006657FE"/>
    <w:rsid w:val="0066646A"/>
    <w:rsid w:val="00666DF3"/>
    <w:rsid w:val="00670BD5"/>
    <w:rsid w:val="00673902"/>
    <w:rsid w:val="0067395B"/>
    <w:rsid w:val="0067397B"/>
    <w:rsid w:val="00675120"/>
    <w:rsid w:val="0067533A"/>
    <w:rsid w:val="00675A46"/>
    <w:rsid w:val="00677AC3"/>
    <w:rsid w:val="0068024B"/>
    <w:rsid w:val="00682DCC"/>
    <w:rsid w:val="006846B6"/>
    <w:rsid w:val="006874B3"/>
    <w:rsid w:val="006923D2"/>
    <w:rsid w:val="00696B1D"/>
    <w:rsid w:val="0069775D"/>
    <w:rsid w:val="00697BB4"/>
    <w:rsid w:val="006A06C9"/>
    <w:rsid w:val="006A13F9"/>
    <w:rsid w:val="006A25E2"/>
    <w:rsid w:val="006A40DE"/>
    <w:rsid w:val="006A50B1"/>
    <w:rsid w:val="006B1492"/>
    <w:rsid w:val="006B1AAD"/>
    <w:rsid w:val="006B2C39"/>
    <w:rsid w:val="006B4561"/>
    <w:rsid w:val="006B674F"/>
    <w:rsid w:val="006B7EEA"/>
    <w:rsid w:val="006C2AE0"/>
    <w:rsid w:val="006C6F36"/>
    <w:rsid w:val="006D187E"/>
    <w:rsid w:val="006D18CA"/>
    <w:rsid w:val="006D1F4E"/>
    <w:rsid w:val="006D3B0B"/>
    <w:rsid w:val="006D405E"/>
    <w:rsid w:val="006D4457"/>
    <w:rsid w:val="006D4697"/>
    <w:rsid w:val="006D6564"/>
    <w:rsid w:val="006D7291"/>
    <w:rsid w:val="006E5C0F"/>
    <w:rsid w:val="006E5CEA"/>
    <w:rsid w:val="006E5FEE"/>
    <w:rsid w:val="006E624C"/>
    <w:rsid w:val="006E6D23"/>
    <w:rsid w:val="006E7D56"/>
    <w:rsid w:val="006F0A72"/>
    <w:rsid w:val="006F13CE"/>
    <w:rsid w:val="006F1B16"/>
    <w:rsid w:val="006F2F8B"/>
    <w:rsid w:val="006F4701"/>
    <w:rsid w:val="006F630A"/>
    <w:rsid w:val="006F73D4"/>
    <w:rsid w:val="006F7401"/>
    <w:rsid w:val="006F7A43"/>
    <w:rsid w:val="00700053"/>
    <w:rsid w:val="0070144E"/>
    <w:rsid w:val="00704AB4"/>
    <w:rsid w:val="00706EE4"/>
    <w:rsid w:val="00710410"/>
    <w:rsid w:val="00710A22"/>
    <w:rsid w:val="007110CA"/>
    <w:rsid w:val="00712DE6"/>
    <w:rsid w:val="00715855"/>
    <w:rsid w:val="00717778"/>
    <w:rsid w:val="0072115B"/>
    <w:rsid w:val="007218B0"/>
    <w:rsid w:val="00724B0E"/>
    <w:rsid w:val="00726394"/>
    <w:rsid w:val="00732190"/>
    <w:rsid w:val="0073468E"/>
    <w:rsid w:val="0073558B"/>
    <w:rsid w:val="00737A2E"/>
    <w:rsid w:val="00737FBE"/>
    <w:rsid w:val="00740927"/>
    <w:rsid w:val="00741495"/>
    <w:rsid w:val="00741911"/>
    <w:rsid w:val="00742AE9"/>
    <w:rsid w:val="00742BA7"/>
    <w:rsid w:val="00743093"/>
    <w:rsid w:val="0074748A"/>
    <w:rsid w:val="00751EB6"/>
    <w:rsid w:val="007520AF"/>
    <w:rsid w:val="007546AD"/>
    <w:rsid w:val="007563EB"/>
    <w:rsid w:val="00762F06"/>
    <w:rsid w:val="007630A3"/>
    <w:rsid w:val="00763CA7"/>
    <w:rsid w:val="00764A68"/>
    <w:rsid w:val="007652C5"/>
    <w:rsid w:val="00765FA0"/>
    <w:rsid w:val="007668DB"/>
    <w:rsid w:val="00767E04"/>
    <w:rsid w:val="007729C0"/>
    <w:rsid w:val="00773125"/>
    <w:rsid w:val="0077442A"/>
    <w:rsid w:val="00776BA5"/>
    <w:rsid w:val="00776D8E"/>
    <w:rsid w:val="007805EC"/>
    <w:rsid w:val="00783A39"/>
    <w:rsid w:val="00784E42"/>
    <w:rsid w:val="00785883"/>
    <w:rsid w:val="00785EF6"/>
    <w:rsid w:val="007915DF"/>
    <w:rsid w:val="00796E3B"/>
    <w:rsid w:val="007A0CF5"/>
    <w:rsid w:val="007A539D"/>
    <w:rsid w:val="007A68CC"/>
    <w:rsid w:val="007A785C"/>
    <w:rsid w:val="007B1362"/>
    <w:rsid w:val="007B3FCF"/>
    <w:rsid w:val="007B53E5"/>
    <w:rsid w:val="007B6D19"/>
    <w:rsid w:val="007B7022"/>
    <w:rsid w:val="007C0B6B"/>
    <w:rsid w:val="007C2CFB"/>
    <w:rsid w:val="007C46F6"/>
    <w:rsid w:val="007C51EB"/>
    <w:rsid w:val="007C529F"/>
    <w:rsid w:val="007C58BD"/>
    <w:rsid w:val="007C6055"/>
    <w:rsid w:val="007D071D"/>
    <w:rsid w:val="007D232F"/>
    <w:rsid w:val="007D4C61"/>
    <w:rsid w:val="007D5956"/>
    <w:rsid w:val="007D688F"/>
    <w:rsid w:val="007E136C"/>
    <w:rsid w:val="007E2165"/>
    <w:rsid w:val="007E29BA"/>
    <w:rsid w:val="007E36C1"/>
    <w:rsid w:val="007E4087"/>
    <w:rsid w:val="007E423F"/>
    <w:rsid w:val="007E4804"/>
    <w:rsid w:val="007E733C"/>
    <w:rsid w:val="007F03B8"/>
    <w:rsid w:val="007F4771"/>
    <w:rsid w:val="007F6AA8"/>
    <w:rsid w:val="008026D9"/>
    <w:rsid w:val="00802C52"/>
    <w:rsid w:val="0080430E"/>
    <w:rsid w:val="0080599A"/>
    <w:rsid w:val="00805DF6"/>
    <w:rsid w:val="00806E03"/>
    <w:rsid w:val="00811397"/>
    <w:rsid w:val="0081297E"/>
    <w:rsid w:val="00812C58"/>
    <w:rsid w:val="008140D4"/>
    <w:rsid w:val="008144F1"/>
    <w:rsid w:val="00814E65"/>
    <w:rsid w:val="00815B5A"/>
    <w:rsid w:val="00822064"/>
    <w:rsid w:val="00823C33"/>
    <w:rsid w:val="00825779"/>
    <w:rsid w:val="0083336F"/>
    <w:rsid w:val="0083442A"/>
    <w:rsid w:val="008344F7"/>
    <w:rsid w:val="0083451C"/>
    <w:rsid w:val="008377CA"/>
    <w:rsid w:val="00840F52"/>
    <w:rsid w:val="0084116E"/>
    <w:rsid w:val="0084177D"/>
    <w:rsid w:val="00843E6B"/>
    <w:rsid w:val="00844BC1"/>
    <w:rsid w:val="00844E73"/>
    <w:rsid w:val="00847EFC"/>
    <w:rsid w:val="008501F5"/>
    <w:rsid w:val="00853D06"/>
    <w:rsid w:val="0086214F"/>
    <w:rsid w:val="0086398A"/>
    <w:rsid w:val="00866362"/>
    <w:rsid w:val="00870263"/>
    <w:rsid w:val="0087099D"/>
    <w:rsid w:val="00871B58"/>
    <w:rsid w:val="00872A40"/>
    <w:rsid w:val="00873DF7"/>
    <w:rsid w:val="00876ED6"/>
    <w:rsid w:val="00877284"/>
    <w:rsid w:val="00877E9C"/>
    <w:rsid w:val="00880E53"/>
    <w:rsid w:val="00881CD7"/>
    <w:rsid w:val="00883450"/>
    <w:rsid w:val="00883714"/>
    <w:rsid w:val="00883D01"/>
    <w:rsid w:val="008842DA"/>
    <w:rsid w:val="008843B8"/>
    <w:rsid w:val="00885E5C"/>
    <w:rsid w:val="008866D6"/>
    <w:rsid w:val="00887447"/>
    <w:rsid w:val="00891CDE"/>
    <w:rsid w:val="008921FA"/>
    <w:rsid w:val="00893698"/>
    <w:rsid w:val="00893B5B"/>
    <w:rsid w:val="008A01A5"/>
    <w:rsid w:val="008A04F4"/>
    <w:rsid w:val="008A0912"/>
    <w:rsid w:val="008A1112"/>
    <w:rsid w:val="008A2091"/>
    <w:rsid w:val="008A2366"/>
    <w:rsid w:val="008A457D"/>
    <w:rsid w:val="008A5186"/>
    <w:rsid w:val="008B17C0"/>
    <w:rsid w:val="008B2D29"/>
    <w:rsid w:val="008B301F"/>
    <w:rsid w:val="008B6156"/>
    <w:rsid w:val="008B710A"/>
    <w:rsid w:val="008C0C3E"/>
    <w:rsid w:val="008C19A3"/>
    <w:rsid w:val="008C2D09"/>
    <w:rsid w:val="008C34D7"/>
    <w:rsid w:val="008C39AD"/>
    <w:rsid w:val="008C3A1A"/>
    <w:rsid w:val="008D0959"/>
    <w:rsid w:val="008D3659"/>
    <w:rsid w:val="008D45A1"/>
    <w:rsid w:val="008D4ECD"/>
    <w:rsid w:val="008D62E9"/>
    <w:rsid w:val="008D7A84"/>
    <w:rsid w:val="008E2C16"/>
    <w:rsid w:val="008E6556"/>
    <w:rsid w:val="008F010A"/>
    <w:rsid w:val="008F0658"/>
    <w:rsid w:val="008F0D6B"/>
    <w:rsid w:val="008F37A9"/>
    <w:rsid w:val="008F4F50"/>
    <w:rsid w:val="008F5874"/>
    <w:rsid w:val="008F7B6B"/>
    <w:rsid w:val="00900A3C"/>
    <w:rsid w:val="009103BE"/>
    <w:rsid w:val="009108DC"/>
    <w:rsid w:val="00912B68"/>
    <w:rsid w:val="00914346"/>
    <w:rsid w:val="009156C0"/>
    <w:rsid w:val="00916ABA"/>
    <w:rsid w:val="00917C4D"/>
    <w:rsid w:val="00921B6B"/>
    <w:rsid w:val="00921F46"/>
    <w:rsid w:val="00923D7E"/>
    <w:rsid w:val="009241F7"/>
    <w:rsid w:val="0092487A"/>
    <w:rsid w:val="00927C73"/>
    <w:rsid w:val="0093006F"/>
    <w:rsid w:val="00932B77"/>
    <w:rsid w:val="00934D41"/>
    <w:rsid w:val="00941E96"/>
    <w:rsid w:val="00941FE1"/>
    <w:rsid w:val="00942F1D"/>
    <w:rsid w:val="00943E18"/>
    <w:rsid w:val="00945EAB"/>
    <w:rsid w:val="0095008E"/>
    <w:rsid w:val="00950C11"/>
    <w:rsid w:val="009533AF"/>
    <w:rsid w:val="00955AD0"/>
    <w:rsid w:val="00955AF8"/>
    <w:rsid w:val="00956A3F"/>
    <w:rsid w:val="00963D36"/>
    <w:rsid w:val="00965339"/>
    <w:rsid w:val="0096770F"/>
    <w:rsid w:val="009712FD"/>
    <w:rsid w:val="00976983"/>
    <w:rsid w:val="00976FBD"/>
    <w:rsid w:val="00981FA9"/>
    <w:rsid w:val="00982184"/>
    <w:rsid w:val="0098229F"/>
    <w:rsid w:val="00983524"/>
    <w:rsid w:val="00983A08"/>
    <w:rsid w:val="00987F4E"/>
    <w:rsid w:val="00990C30"/>
    <w:rsid w:val="009942A4"/>
    <w:rsid w:val="0099500F"/>
    <w:rsid w:val="00997CAF"/>
    <w:rsid w:val="009A1BC5"/>
    <w:rsid w:val="009A1CB1"/>
    <w:rsid w:val="009A4CA7"/>
    <w:rsid w:val="009A5862"/>
    <w:rsid w:val="009A707E"/>
    <w:rsid w:val="009B4186"/>
    <w:rsid w:val="009B5896"/>
    <w:rsid w:val="009C2262"/>
    <w:rsid w:val="009C2737"/>
    <w:rsid w:val="009C4C39"/>
    <w:rsid w:val="009C5222"/>
    <w:rsid w:val="009C64C1"/>
    <w:rsid w:val="009C6AF8"/>
    <w:rsid w:val="009D09D4"/>
    <w:rsid w:val="009D0DB7"/>
    <w:rsid w:val="009D4F9C"/>
    <w:rsid w:val="009D6618"/>
    <w:rsid w:val="009D6BBE"/>
    <w:rsid w:val="009D708A"/>
    <w:rsid w:val="009E04C5"/>
    <w:rsid w:val="009E1AAD"/>
    <w:rsid w:val="009E4018"/>
    <w:rsid w:val="009E4771"/>
    <w:rsid w:val="009E590F"/>
    <w:rsid w:val="009E7BED"/>
    <w:rsid w:val="009F0890"/>
    <w:rsid w:val="009F201F"/>
    <w:rsid w:val="009F2E5F"/>
    <w:rsid w:val="009F4A10"/>
    <w:rsid w:val="009F5BE7"/>
    <w:rsid w:val="009F5CAA"/>
    <w:rsid w:val="009F5E50"/>
    <w:rsid w:val="009F62BF"/>
    <w:rsid w:val="009F6867"/>
    <w:rsid w:val="009F6961"/>
    <w:rsid w:val="00A00448"/>
    <w:rsid w:val="00A00501"/>
    <w:rsid w:val="00A01A54"/>
    <w:rsid w:val="00A02691"/>
    <w:rsid w:val="00A03CD5"/>
    <w:rsid w:val="00A04EFA"/>
    <w:rsid w:val="00A05FC5"/>
    <w:rsid w:val="00A104E5"/>
    <w:rsid w:val="00A10C69"/>
    <w:rsid w:val="00A10D17"/>
    <w:rsid w:val="00A13BA5"/>
    <w:rsid w:val="00A13F55"/>
    <w:rsid w:val="00A13F61"/>
    <w:rsid w:val="00A14586"/>
    <w:rsid w:val="00A15B6E"/>
    <w:rsid w:val="00A16F0A"/>
    <w:rsid w:val="00A24236"/>
    <w:rsid w:val="00A24E5C"/>
    <w:rsid w:val="00A25B74"/>
    <w:rsid w:val="00A26BD9"/>
    <w:rsid w:val="00A270C2"/>
    <w:rsid w:val="00A3110F"/>
    <w:rsid w:val="00A318D8"/>
    <w:rsid w:val="00A35E01"/>
    <w:rsid w:val="00A378D4"/>
    <w:rsid w:val="00A42CEF"/>
    <w:rsid w:val="00A42E62"/>
    <w:rsid w:val="00A4321C"/>
    <w:rsid w:val="00A44623"/>
    <w:rsid w:val="00A46667"/>
    <w:rsid w:val="00A50023"/>
    <w:rsid w:val="00A5087D"/>
    <w:rsid w:val="00A511EE"/>
    <w:rsid w:val="00A52677"/>
    <w:rsid w:val="00A533F6"/>
    <w:rsid w:val="00A554CF"/>
    <w:rsid w:val="00A55C37"/>
    <w:rsid w:val="00A5754D"/>
    <w:rsid w:val="00A60D02"/>
    <w:rsid w:val="00A63336"/>
    <w:rsid w:val="00A66856"/>
    <w:rsid w:val="00A71268"/>
    <w:rsid w:val="00A718AF"/>
    <w:rsid w:val="00A71FFD"/>
    <w:rsid w:val="00A728AE"/>
    <w:rsid w:val="00A738A3"/>
    <w:rsid w:val="00A74515"/>
    <w:rsid w:val="00A747F1"/>
    <w:rsid w:val="00A74DFD"/>
    <w:rsid w:val="00A77E17"/>
    <w:rsid w:val="00A806BC"/>
    <w:rsid w:val="00A85EDC"/>
    <w:rsid w:val="00A87817"/>
    <w:rsid w:val="00A90421"/>
    <w:rsid w:val="00A91E8B"/>
    <w:rsid w:val="00A96689"/>
    <w:rsid w:val="00AA108C"/>
    <w:rsid w:val="00AA16A5"/>
    <w:rsid w:val="00AA2540"/>
    <w:rsid w:val="00AA2735"/>
    <w:rsid w:val="00AA4D90"/>
    <w:rsid w:val="00AA546E"/>
    <w:rsid w:val="00AB44AA"/>
    <w:rsid w:val="00AB4D36"/>
    <w:rsid w:val="00AB6C3B"/>
    <w:rsid w:val="00AC01E4"/>
    <w:rsid w:val="00AC0410"/>
    <w:rsid w:val="00AC1194"/>
    <w:rsid w:val="00AC1C71"/>
    <w:rsid w:val="00AC2B33"/>
    <w:rsid w:val="00AC340F"/>
    <w:rsid w:val="00AC6B9A"/>
    <w:rsid w:val="00AC7EA6"/>
    <w:rsid w:val="00AD1801"/>
    <w:rsid w:val="00AD2718"/>
    <w:rsid w:val="00AD6A01"/>
    <w:rsid w:val="00AD6AE4"/>
    <w:rsid w:val="00AE0B60"/>
    <w:rsid w:val="00AE1A20"/>
    <w:rsid w:val="00AE42DB"/>
    <w:rsid w:val="00AF03D9"/>
    <w:rsid w:val="00AF57DF"/>
    <w:rsid w:val="00B02814"/>
    <w:rsid w:val="00B03DEB"/>
    <w:rsid w:val="00B04EB8"/>
    <w:rsid w:val="00B05494"/>
    <w:rsid w:val="00B05C26"/>
    <w:rsid w:val="00B12789"/>
    <w:rsid w:val="00B12B7A"/>
    <w:rsid w:val="00B12DFF"/>
    <w:rsid w:val="00B13B18"/>
    <w:rsid w:val="00B24861"/>
    <w:rsid w:val="00B24C9C"/>
    <w:rsid w:val="00B3174B"/>
    <w:rsid w:val="00B33832"/>
    <w:rsid w:val="00B3630B"/>
    <w:rsid w:val="00B364E2"/>
    <w:rsid w:val="00B36BA7"/>
    <w:rsid w:val="00B37478"/>
    <w:rsid w:val="00B41BD8"/>
    <w:rsid w:val="00B41D50"/>
    <w:rsid w:val="00B468C0"/>
    <w:rsid w:val="00B503A5"/>
    <w:rsid w:val="00B51D74"/>
    <w:rsid w:val="00B545EF"/>
    <w:rsid w:val="00B54C19"/>
    <w:rsid w:val="00B552FF"/>
    <w:rsid w:val="00B56A7F"/>
    <w:rsid w:val="00B6293F"/>
    <w:rsid w:val="00B62F9D"/>
    <w:rsid w:val="00B63226"/>
    <w:rsid w:val="00B67967"/>
    <w:rsid w:val="00B70964"/>
    <w:rsid w:val="00B71951"/>
    <w:rsid w:val="00B72B6D"/>
    <w:rsid w:val="00B7378C"/>
    <w:rsid w:val="00B74366"/>
    <w:rsid w:val="00B7543B"/>
    <w:rsid w:val="00B77160"/>
    <w:rsid w:val="00B806F9"/>
    <w:rsid w:val="00B81C31"/>
    <w:rsid w:val="00B82292"/>
    <w:rsid w:val="00B82B57"/>
    <w:rsid w:val="00B82CE8"/>
    <w:rsid w:val="00B83A2B"/>
    <w:rsid w:val="00B86176"/>
    <w:rsid w:val="00B914DD"/>
    <w:rsid w:val="00B9527D"/>
    <w:rsid w:val="00B97B3F"/>
    <w:rsid w:val="00B97B72"/>
    <w:rsid w:val="00BA0F37"/>
    <w:rsid w:val="00BA5CE1"/>
    <w:rsid w:val="00BA66DA"/>
    <w:rsid w:val="00BA7F36"/>
    <w:rsid w:val="00BB1ABE"/>
    <w:rsid w:val="00BB2A26"/>
    <w:rsid w:val="00BB2D9C"/>
    <w:rsid w:val="00BB32B2"/>
    <w:rsid w:val="00BB53D2"/>
    <w:rsid w:val="00BB6925"/>
    <w:rsid w:val="00BB73C8"/>
    <w:rsid w:val="00BC1DA8"/>
    <w:rsid w:val="00BC307A"/>
    <w:rsid w:val="00BC40FA"/>
    <w:rsid w:val="00BC626F"/>
    <w:rsid w:val="00BC63FA"/>
    <w:rsid w:val="00BD0063"/>
    <w:rsid w:val="00BD0253"/>
    <w:rsid w:val="00BD1371"/>
    <w:rsid w:val="00BD7039"/>
    <w:rsid w:val="00BD7C9D"/>
    <w:rsid w:val="00BE1DC7"/>
    <w:rsid w:val="00BE1F98"/>
    <w:rsid w:val="00BE39BC"/>
    <w:rsid w:val="00BE6102"/>
    <w:rsid w:val="00BE6418"/>
    <w:rsid w:val="00BE6ED7"/>
    <w:rsid w:val="00BE7625"/>
    <w:rsid w:val="00BF0888"/>
    <w:rsid w:val="00BF332D"/>
    <w:rsid w:val="00C01297"/>
    <w:rsid w:val="00C03278"/>
    <w:rsid w:val="00C03749"/>
    <w:rsid w:val="00C05A20"/>
    <w:rsid w:val="00C06449"/>
    <w:rsid w:val="00C12CB7"/>
    <w:rsid w:val="00C15C66"/>
    <w:rsid w:val="00C20544"/>
    <w:rsid w:val="00C21823"/>
    <w:rsid w:val="00C24073"/>
    <w:rsid w:val="00C2411E"/>
    <w:rsid w:val="00C279F9"/>
    <w:rsid w:val="00C33A55"/>
    <w:rsid w:val="00C36578"/>
    <w:rsid w:val="00C37225"/>
    <w:rsid w:val="00C40601"/>
    <w:rsid w:val="00C43010"/>
    <w:rsid w:val="00C43DAC"/>
    <w:rsid w:val="00C45E19"/>
    <w:rsid w:val="00C45F2F"/>
    <w:rsid w:val="00C51B37"/>
    <w:rsid w:val="00C52928"/>
    <w:rsid w:val="00C52E3A"/>
    <w:rsid w:val="00C533D6"/>
    <w:rsid w:val="00C556E8"/>
    <w:rsid w:val="00C57EDB"/>
    <w:rsid w:val="00C63FD6"/>
    <w:rsid w:val="00C64766"/>
    <w:rsid w:val="00C648B9"/>
    <w:rsid w:val="00C66D97"/>
    <w:rsid w:val="00C66E51"/>
    <w:rsid w:val="00C70476"/>
    <w:rsid w:val="00C71650"/>
    <w:rsid w:val="00C71FF3"/>
    <w:rsid w:val="00C728B1"/>
    <w:rsid w:val="00C728E8"/>
    <w:rsid w:val="00C72F0A"/>
    <w:rsid w:val="00C75D4B"/>
    <w:rsid w:val="00C76AC3"/>
    <w:rsid w:val="00C76C0E"/>
    <w:rsid w:val="00C77B3C"/>
    <w:rsid w:val="00C8031D"/>
    <w:rsid w:val="00C80480"/>
    <w:rsid w:val="00C80732"/>
    <w:rsid w:val="00C81D48"/>
    <w:rsid w:val="00C8291D"/>
    <w:rsid w:val="00C839C9"/>
    <w:rsid w:val="00C904BF"/>
    <w:rsid w:val="00C938A0"/>
    <w:rsid w:val="00C95306"/>
    <w:rsid w:val="00C95823"/>
    <w:rsid w:val="00CA0846"/>
    <w:rsid w:val="00CA1A36"/>
    <w:rsid w:val="00CA525B"/>
    <w:rsid w:val="00CA6B06"/>
    <w:rsid w:val="00CB0902"/>
    <w:rsid w:val="00CB1E1F"/>
    <w:rsid w:val="00CB23F0"/>
    <w:rsid w:val="00CB257A"/>
    <w:rsid w:val="00CB28DC"/>
    <w:rsid w:val="00CB7DE7"/>
    <w:rsid w:val="00CB7FAE"/>
    <w:rsid w:val="00CC03EF"/>
    <w:rsid w:val="00CC31B4"/>
    <w:rsid w:val="00CC4A2B"/>
    <w:rsid w:val="00CC563F"/>
    <w:rsid w:val="00CC5A24"/>
    <w:rsid w:val="00CC60AD"/>
    <w:rsid w:val="00CC6985"/>
    <w:rsid w:val="00CC70ED"/>
    <w:rsid w:val="00CD123B"/>
    <w:rsid w:val="00CD127F"/>
    <w:rsid w:val="00CD250E"/>
    <w:rsid w:val="00CD3628"/>
    <w:rsid w:val="00CD3DCE"/>
    <w:rsid w:val="00CD3EF6"/>
    <w:rsid w:val="00CE2897"/>
    <w:rsid w:val="00CE4236"/>
    <w:rsid w:val="00CE66D1"/>
    <w:rsid w:val="00CE6BD2"/>
    <w:rsid w:val="00CF02B9"/>
    <w:rsid w:val="00CF02E8"/>
    <w:rsid w:val="00CF098A"/>
    <w:rsid w:val="00CF0DA4"/>
    <w:rsid w:val="00CF1223"/>
    <w:rsid w:val="00CF1D45"/>
    <w:rsid w:val="00CF2A52"/>
    <w:rsid w:val="00CF4101"/>
    <w:rsid w:val="00CF49B8"/>
    <w:rsid w:val="00CF4E2B"/>
    <w:rsid w:val="00CF5E81"/>
    <w:rsid w:val="00CF6B9F"/>
    <w:rsid w:val="00CF6F7A"/>
    <w:rsid w:val="00D00701"/>
    <w:rsid w:val="00D01B22"/>
    <w:rsid w:val="00D037BF"/>
    <w:rsid w:val="00D03C4E"/>
    <w:rsid w:val="00D04D7F"/>
    <w:rsid w:val="00D05C1E"/>
    <w:rsid w:val="00D06D2D"/>
    <w:rsid w:val="00D06E66"/>
    <w:rsid w:val="00D07FE5"/>
    <w:rsid w:val="00D14619"/>
    <w:rsid w:val="00D1588D"/>
    <w:rsid w:val="00D17551"/>
    <w:rsid w:val="00D22C24"/>
    <w:rsid w:val="00D23519"/>
    <w:rsid w:val="00D2414A"/>
    <w:rsid w:val="00D2697A"/>
    <w:rsid w:val="00D27221"/>
    <w:rsid w:val="00D27C99"/>
    <w:rsid w:val="00D3139B"/>
    <w:rsid w:val="00D34135"/>
    <w:rsid w:val="00D345ED"/>
    <w:rsid w:val="00D3544C"/>
    <w:rsid w:val="00D37D0F"/>
    <w:rsid w:val="00D40A4E"/>
    <w:rsid w:val="00D42C8B"/>
    <w:rsid w:val="00D444EE"/>
    <w:rsid w:val="00D45BBF"/>
    <w:rsid w:val="00D45D20"/>
    <w:rsid w:val="00D45E36"/>
    <w:rsid w:val="00D47769"/>
    <w:rsid w:val="00D5017B"/>
    <w:rsid w:val="00D50323"/>
    <w:rsid w:val="00D50D49"/>
    <w:rsid w:val="00D50EBB"/>
    <w:rsid w:val="00D512D6"/>
    <w:rsid w:val="00D5131F"/>
    <w:rsid w:val="00D51D0B"/>
    <w:rsid w:val="00D524AD"/>
    <w:rsid w:val="00D53A8F"/>
    <w:rsid w:val="00D540E4"/>
    <w:rsid w:val="00D575AF"/>
    <w:rsid w:val="00D57B21"/>
    <w:rsid w:val="00D60D25"/>
    <w:rsid w:val="00D62C4C"/>
    <w:rsid w:val="00D6718E"/>
    <w:rsid w:val="00D727CF"/>
    <w:rsid w:val="00D72869"/>
    <w:rsid w:val="00D73744"/>
    <w:rsid w:val="00D7393A"/>
    <w:rsid w:val="00D75EC3"/>
    <w:rsid w:val="00D76BF6"/>
    <w:rsid w:val="00D77EC6"/>
    <w:rsid w:val="00D802A2"/>
    <w:rsid w:val="00D84226"/>
    <w:rsid w:val="00D8718B"/>
    <w:rsid w:val="00D878CA"/>
    <w:rsid w:val="00D90185"/>
    <w:rsid w:val="00D91DE0"/>
    <w:rsid w:val="00D9248B"/>
    <w:rsid w:val="00D92D23"/>
    <w:rsid w:val="00D9395B"/>
    <w:rsid w:val="00D9435A"/>
    <w:rsid w:val="00D94E99"/>
    <w:rsid w:val="00DA2308"/>
    <w:rsid w:val="00DA6BF7"/>
    <w:rsid w:val="00DB0FA7"/>
    <w:rsid w:val="00DB1D63"/>
    <w:rsid w:val="00DB637B"/>
    <w:rsid w:val="00DB7836"/>
    <w:rsid w:val="00DC09B1"/>
    <w:rsid w:val="00DC2BA4"/>
    <w:rsid w:val="00DC6FB7"/>
    <w:rsid w:val="00DD0627"/>
    <w:rsid w:val="00DD241B"/>
    <w:rsid w:val="00DD2756"/>
    <w:rsid w:val="00DD2845"/>
    <w:rsid w:val="00DD5D05"/>
    <w:rsid w:val="00DD68E0"/>
    <w:rsid w:val="00DD7BE4"/>
    <w:rsid w:val="00DE1FD5"/>
    <w:rsid w:val="00DE46C6"/>
    <w:rsid w:val="00DE6AD6"/>
    <w:rsid w:val="00DF0F04"/>
    <w:rsid w:val="00DF291F"/>
    <w:rsid w:val="00DF7043"/>
    <w:rsid w:val="00E003EE"/>
    <w:rsid w:val="00E0133A"/>
    <w:rsid w:val="00E10562"/>
    <w:rsid w:val="00E11E74"/>
    <w:rsid w:val="00E11F4A"/>
    <w:rsid w:val="00E129E9"/>
    <w:rsid w:val="00E13522"/>
    <w:rsid w:val="00E13F31"/>
    <w:rsid w:val="00E15BD3"/>
    <w:rsid w:val="00E15C2A"/>
    <w:rsid w:val="00E16613"/>
    <w:rsid w:val="00E17E9C"/>
    <w:rsid w:val="00E2407E"/>
    <w:rsid w:val="00E244E8"/>
    <w:rsid w:val="00E248E2"/>
    <w:rsid w:val="00E260EF"/>
    <w:rsid w:val="00E311B8"/>
    <w:rsid w:val="00E31B95"/>
    <w:rsid w:val="00E32356"/>
    <w:rsid w:val="00E32C52"/>
    <w:rsid w:val="00E33488"/>
    <w:rsid w:val="00E34EEB"/>
    <w:rsid w:val="00E371BA"/>
    <w:rsid w:val="00E374AE"/>
    <w:rsid w:val="00E37622"/>
    <w:rsid w:val="00E379F5"/>
    <w:rsid w:val="00E37FD3"/>
    <w:rsid w:val="00E405C1"/>
    <w:rsid w:val="00E41B4D"/>
    <w:rsid w:val="00E43B98"/>
    <w:rsid w:val="00E43CEF"/>
    <w:rsid w:val="00E43EA1"/>
    <w:rsid w:val="00E454E3"/>
    <w:rsid w:val="00E458C4"/>
    <w:rsid w:val="00E4690E"/>
    <w:rsid w:val="00E46F22"/>
    <w:rsid w:val="00E47AAF"/>
    <w:rsid w:val="00E47D36"/>
    <w:rsid w:val="00E5107B"/>
    <w:rsid w:val="00E518B7"/>
    <w:rsid w:val="00E51F09"/>
    <w:rsid w:val="00E52BD1"/>
    <w:rsid w:val="00E54B02"/>
    <w:rsid w:val="00E55ABF"/>
    <w:rsid w:val="00E5676E"/>
    <w:rsid w:val="00E57499"/>
    <w:rsid w:val="00E60813"/>
    <w:rsid w:val="00E61D3C"/>
    <w:rsid w:val="00E63EBD"/>
    <w:rsid w:val="00E647D1"/>
    <w:rsid w:val="00E656E6"/>
    <w:rsid w:val="00E65B36"/>
    <w:rsid w:val="00E6713B"/>
    <w:rsid w:val="00E72B8C"/>
    <w:rsid w:val="00E7548D"/>
    <w:rsid w:val="00E76683"/>
    <w:rsid w:val="00E80ADE"/>
    <w:rsid w:val="00E81D99"/>
    <w:rsid w:val="00E85056"/>
    <w:rsid w:val="00E90B35"/>
    <w:rsid w:val="00E90B9A"/>
    <w:rsid w:val="00E914EE"/>
    <w:rsid w:val="00E95253"/>
    <w:rsid w:val="00E96ECC"/>
    <w:rsid w:val="00E973D3"/>
    <w:rsid w:val="00EA55C6"/>
    <w:rsid w:val="00EA57FE"/>
    <w:rsid w:val="00EA5B16"/>
    <w:rsid w:val="00EB24A6"/>
    <w:rsid w:val="00EB2886"/>
    <w:rsid w:val="00EB4335"/>
    <w:rsid w:val="00EB547C"/>
    <w:rsid w:val="00EB58A5"/>
    <w:rsid w:val="00EB5CBD"/>
    <w:rsid w:val="00EC0D34"/>
    <w:rsid w:val="00EC25A9"/>
    <w:rsid w:val="00EC560A"/>
    <w:rsid w:val="00EC7AE1"/>
    <w:rsid w:val="00ED1CCE"/>
    <w:rsid w:val="00ED202F"/>
    <w:rsid w:val="00ED2859"/>
    <w:rsid w:val="00ED3B1A"/>
    <w:rsid w:val="00ED3E95"/>
    <w:rsid w:val="00ED422E"/>
    <w:rsid w:val="00ED69E4"/>
    <w:rsid w:val="00EE0087"/>
    <w:rsid w:val="00EE0C0B"/>
    <w:rsid w:val="00EE1375"/>
    <w:rsid w:val="00EE512E"/>
    <w:rsid w:val="00EE5DFF"/>
    <w:rsid w:val="00EE7B0D"/>
    <w:rsid w:val="00EF7B9C"/>
    <w:rsid w:val="00EF7F5D"/>
    <w:rsid w:val="00F00AF5"/>
    <w:rsid w:val="00F0322D"/>
    <w:rsid w:val="00F04A43"/>
    <w:rsid w:val="00F056DF"/>
    <w:rsid w:val="00F06BA8"/>
    <w:rsid w:val="00F077C9"/>
    <w:rsid w:val="00F07B38"/>
    <w:rsid w:val="00F1048F"/>
    <w:rsid w:val="00F10741"/>
    <w:rsid w:val="00F112F8"/>
    <w:rsid w:val="00F1178A"/>
    <w:rsid w:val="00F135AB"/>
    <w:rsid w:val="00F1427D"/>
    <w:rsid w:val="00F1787C"/>
    <w:rsid w:val="00F17FED"/>
    <w:rsid w:val="00F23603"/>
    <w:rsid w:val="00F266A0"/>
    <w:rsid w:val="00F2795F"/>
    <w:rsid w:val="00F30196"/>
    <w:rsid w:val="00F30A47"/>
    <w:rsid w:val="00F330EA"/>
    <w:rsid w:val="00F35EF7"/>
    <w:rsid w:val="00F363BF"/>
    <w:rsid w:val="00F37806"/>
    <w:rsid w:val="00F41332"/>
    <w:rsid w:val="00F43AF2"/>
    <w:rsid w:val="00F44485"/>
    <w:rsid w:val="00F45265"/>
    <w:rsid w:val="00F452D9"/>
    <w:rsid w:val="00F46C13"/>
    <w:rsid w:val="00F50971"/>
    <w:rsid w:val="00F529C8"/>
    <w:rsid w:val="00F56E69"/>
    <w:rsid w:val="00F57734"/>
    <w:rsid w:val="00F60076"/>
    <w:rsid w:val="00F604F6"/>
    <w:rsid w:val="00F73B7C"/>
    <w:rsid w:val="00F73CCD"/>
    <w:rsid w:val="00F770F0"/>
    <w:rsid w:val="00F773A8"/>
    <w:rsid w:val="00F77BE3"/>
    <w:rsid w:val="00F84DE8"/>
    <w:rsid w:val="00F87AB6"/>
    <w:rsid w:val="00F937FD"/>
    <w:rsid w:val="00F949B8"/>
    <w:rsid w:val="00F96B01"/>
    <w:rsid w:val="00FA2AC5"/>
    <w:rsid w:val="00FA50AF"/>
    <w:rsid w:val="00FA7FF6"/>
    <w:rsid w:val="00FB36B0"/>
    <w:rsid w:val="00FB7CE9"/>
    <w:rsid w:val="00FC02C5"/>
    <w:rsid w:val="00FC07DA"/>
    <w:rsid w:val="00FC0E4D"/>
    <w:rsid w:val="00FC170B"/>
    <w:rsid w:val="00FC39C5"/>
    <w:rsid w:val="00FC3B5E"/>
    <w:rsid w:val="00FC4700"/>
    <w:rsid w:val="00FC50A4"/>
    <w:rsid w:val="00FC64C4"/>
    <w:rsid w:val="00FD084C"/>
    <w:rsid w:val="00FD2E51"/>
    <w:rsid w:val="00FD4CD0"/>
    <w:rsid w:val="00FD6CEE"/>
    <w:rsid w:val="00FE3091"/>
    <w:rsid w:val="00FE3741"/>
    <w:rsid w:val="00FE3780"/>
    <w:rsid w:val="00FE38FD"/>
    <w:rsid w:val="00FF0155"/>
    <w:rsid w:val="00FF23B5"/>
    <w:rsid w:val="00FF2511"/>
    <w:rsid w:val="00FF2708"/>
    <w:rsid w:val="00FF5D6A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37F3C03"/>
  <w15:chartTrackingRefBased/>
  <w15:docId w15:val="{63C7F257-B454-4308-AF8E-00A6A065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556"/>
    <w:pPr>
      <w:widowControl w:val="0"/>
    </w:pPr>
  </w:style>
  <w:style w:type="paragraph" w:styleId="1">
    <w:name w:val="heading 1"/>
    <w:next w:val="TPC10"/>
    <w:link w:val="10"/>
    <w:qFormat/>
    <w:rsid w:val="00284785"/>
    <w:pPr>
      <w:keepNext/>
      <w:numPr>
        <w:numId w:val="1"/>
      </w:numPr>
      <w:adjustRightInd w:val="0"/>
      <w:snapToGrid w:val="0"/>
      <w:spacing w:line="360" w:lineRule="auto"/>
      <w:jc w:val="center"/>
      <w:outlineLvl w:val="0"/>
    </w:pPr>
    <w:rPr>
      <w:rFonts w:ascii="Times New Roman" w:eastAsia="標楷體" w:hAnsi="Times New Roman" w:cstheme="majorBidi"/>
      <w:b/>
      <w:bCs/>
      <w:kern w:val="52"/>
      <w:sz w:val="28"/>
      <w:szCs w:val="52"/>
    </w:rPr>
  </w:style>
  <w:style w:type="paragraph" w:styleId="2">
    <w:name w:val="heading 2"/>
    <w:next w:val="TPC10"/>
    <w:link w:val="20"/>
    <w:unhideWhenUsed/>
    <w:qFormat/>
    <w:rsid w:val="00284785"/>
    <w:pPr>
      <w:keepNext/>
      <w:numPr>
        <w:ilvl w:val="1"/>
        <w:numId w:val="1"/>
      </w:numPr>
      <w:adjustRightInd w:val="0"/>
      <w:snapToGrid w:val="0"/>
      <w:spacing w:line="360" w:lineRule="auto"/>
      <w:outlineLvl w:val="1"/>
    </w:pPr>
    <w:rPr>
      <w:rFonts w:ascii="Times New Roman" w:eastAsia="標楷體" w:hAnsi="Times New Roman" w:cstheme="majorBidi"/>
      <w:b/>
      <w:bCs/>
      <w:sz w:val="28"/>
      <w:szCs w:val="48"/>
    </w:rPr>
  </w:style>
  <w:style w:type="paragraph" w:styleId="3">
    <w:name w:val="heading 3"/>
    <w:next w:val="TPC10"/>
    <w:link w:val="30"/>
    <w:unhideWhenUsed/>
    <w:qFormat/>
    <w:rsid w:val="005043C1"/>
    <w:pPr>
      <w:keepNext/>
      <w:numPr>
        <w:ilvl w:val="2"/>
        <w:numId w:val="1"/>
      </w:numPr>
      <w:adjustRightInd w:val="0"/>
      <w:snapToGrid w:val="0"/>
      <w:spacing w:line="360" w:lineRule="auto"/>
      <w:outlineLvl w:val="2"/>
    </w:pPr>
    <w:rPr>
      <w:rFonts w:ascii="Times New Roman" w:eastAsia="標楷體" w:hAnsi="Times New Roman" w:cstheme="majorBidi"/>
      <w:b/>
      <w:bCs/>
      <w:szCs w:val="36"/>
    </w:rPr>
  </w:style>
  <w:style w:type="paragraph" w:styleId="4">
    <w:name w:val="heading 4"/>
    <w:next w:val="TPC10"/>
    <w:link w:val="40"/>
    <w:unhideWhenUsed/>
    <w:qFormat/>
    <w:rsid w:val="00A15B6E"/>
    <w:pPr>
      <w:keepNext/>
      <w:numPr>
        <w:ilvl w:val="3"/>
        <w:numId w:val="1"/>
      </w:numPr>
      <w:adjustRightInd w:val="0"/>
      <w:snapToGrid w:val="0"/>
      <w:spacing w:line="360" w:lineRule="auto"/>
      <w:outlineLvl w:val="3"/>
    </w:pPr>
    <w:rPr>
      <w:rFonts w:ascii="Times New Roman" w:eastAsia="標楷體" w:hAnsi="Times New Roman" w:cstheme="majorBidi"/>
      <w:b/>
      <w:szCs w:val="36"/>
    </w:rPr>
  </w:style>
  <w:style w:type="paragraph" w:styleId="5">
    <w:name w:val="heading 5"/>
    <w:next w:val="TPC10"/>
    <w:link w:val="50"/>
    <w:unhideWhenUsed/>
    <w:qFormat/>
    <w:rsid w:val="004F45D1"/>
    <w:pPr>
      <w:keepNext/>
      <w:numPr>
        <w:ilvl w:val="4"/>
        <w:numId w:val="1"/>
      </w:numPr>
      <w:adjustRightInd w:val="0"/>
      <w:snapToGrid w:val="0"/>
      <w:spacing w:line="360" w:lineRule="auto"/>
      <w:jc w:val="both"/>
      <w:outlineLvl w:val="4"/>
    </w:pPr>
    <w:rPr>
      <w:rFonts w:ascii="Times New Roman" w:eastAsia="標楷體" w:hAnsi="Times New Roman" w:cstheme="majorBidi"/>
      <w:bCs/>
      <w:szCs w:val="36"/>
    </w:rPr>
  </w:style>
  <w:style w:type="paragraph" w:styleId="6">
    <w:name w:val="heading 6"/>
    <w:next w:val="TPC10"/>
    <w:link w:val="60"/>
    <w:unhideWhenUsed/>
    <w:qFormat/>
    <w:rsid w:val="004F45D1"/>
    <w:pPr>
      <w:keepNext/>
      <w:adjustRightInd w:val="0"/>
      <w:snapToGrid w:val="0"/>
      <w:spacing w:line="360" w:lineRule="auto"/>
      <w:jc w:val="both"/>
      <w:outlineLvl w:val="5"/>
    </w:pPr>
    <w:rPr>
      <w:rFonts w:ascii="Times New Roman" w:eastAsia="標楷體" w:hAnsi="Times New Roman" w:cstheme="majorBidi"/>
      <w:szCs w:val="36"/>
    </w:rPr>
  </w:style>
  <w:style w:type="paragraph" w:styleId="7">
    <w:name w:val="heading 7"/>
    <w:next w:val="TPC10"/>
    <w:link w:val="70"/>
    <w:unhideWhenUsed/>
    <w:qFormat/>
    <w:rsid w:val="004F45D1"/>
    <w:pPr>
      <w:keepNext/>
      <w:adjustRightInd w:val="0"/>
      <w:snapToGrid w:val="0"/>
      <w:spacing w:line="360" w:lineRule="auto"/>
      <w:jc w:val="both"/>
      <w:outlineLvl w:val="6"/>
    </w:pPr>
    <w:rPr>
      <w:rFonts w:ascii="Times New Roman" w:eastAsia="標楷體" w:hAnsi="Times New Roman" w:cstheme="majorBidi"/>
      <w:bCs/>
      <w:szCs w:val="36"/>
    </w:rPr>
  </w:style>
  <w:style w:type="paragraph" w:styleId="8">
    <w:name w:val="heading 8"/>
    <w:next w:val="TPC10"/>
    <w:link w:val="80"/>
    <w:unhideWhenUsed/>
    <w:qFormat/>
    <w:rsid w:val="004F45D1"/>
    <w:pPr>
      <w:keepNext/>
      <w:adjustRightInd w:val="0"/>
      <w:snapToGrid w:val="0"/>
      <w:spacing w:line="360" w:lineRule="auto"/>
      <w:jc w:val="both"/>
      <w:outlineLvl w:val="7"/>
    </w:pPr>
    <w:rPr>
      <w:rFonts w:ascii="Times New Roman" w:eastAsia="標楷體" w:hAnsi="Times New Roman" w:cstheme="majorBidi"/>
      <w:szCs w:val="36"/>
    </w:rPr>
  </w:style>
  <w:style w:type="paragraph" w:styleId="9">
    <w:name w:val="heading 9"/>
    <w:next w:val="TPC10"/>
    <w:link w:val="90"/>
    <w:unhideWhenUsed/>
    <w:qFormat/>
    <w:rsid w:val="004F45D1"/>
    <w:pPr>
      <w:keepNext/>
      <w:adjustRightInd w:val="0"/>
      <w:snapToGrid w:val="0"/>
      <w:spacing w:line="360" w:lineRule="auto"/>
      <w:jc w:val="both"/>
      <w:outlineLvl w:val="8"/>
    </w:pPr>
    <w:rPr>
      <w:rFonts w:ascii="Times New Roman" w:eastAsia="標楷體" w:hAnsi="Times New Roman" w:cstheme="majorBidi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77AC3"/>
    <w:rPr>
      <w:color w:val="808080"/>
    </w:rPr>
  </w:style>
  <w:style w:type="paragraph" w:styleId="a4">
    <w:name w:val="footer"/>
    <w:basedOn w:val="a"/>
    <w:link w:val="a5"/>
    <w:uiPriority w:val="99"/>
    <w:rsid w:val="00FE3091"/>
    <w:pPr>
      <w:widowControl/>
      <w:tabs>
        <w:tab w:val="center" w:pos="4153"/>
        <w:tab w:val="right" w:pos="8306"/>
      </w:tabs>
      <w:overflowPunct w:val="0"/>
      <w:autoSpaceDE w:val="0"/>
      <w:autoSpaceDN w:val="0"/>
      <w:adjustRightInd w:val="0"/>
      <w:snapToGrid w:val="0"/>
      <w:textAlignment w:val="baseline"/>
    </w:pPr>
    <w:rPr>
      <w:rFonts w:ascii="Cambria Math" w:eastAsia="標楷體" w:hAnsi="Cambria Math" w:cs="Times New Roman"/>
      <w:kern w:val="0"/>
      <w:sz w:val="20"/>
      <w:szCs w:val="20"/>
    </w:rPr>
  </w:style>
  <w:style w:type="character" w:customStyle="1" w:styleId="a5">
    <w:name w:val="頁尾 字元"/>
    <w:basedOn w:val="a0"/>
    <w:link w:val="a4"/>
    <w:uiPriority w:val="99"/>
    <w:rsid w:val="00FE3091"/>
    <w:rPr>
      <w:rFonts w:ascii="Cambria Math" w:eastAsia="標楷體" w:hAnsi="Cambria Math" w:cs="Times New Roman"/>
      <w:kern w:val="0"/>
      <w:sz w:val="20"/>
      <w:szCs w:val="20"/>
    </w:rPr>
  </w:style>
  <w:style w:type="paragraph" w:styleId="a6">
    <w:name w:val="header"/>
    <w:basedOn w:val="a"/>
    <w:link w:val="a7"/>
    <w:rsid w:val="00FE3091"/>
    <w:pPr>
      <w:widowControl/>
      <w:tabs>
        <w:tab w:val="center" w:pos="4153"/>
        <w:tab w:val="right" w:pos="8306"/>
      </w:tabs>
      <w:overflowPunct w:val="0"/>
      <w:autoSpaceDE w:val="0"/>
      <w:autoSpaceDN w:val="0"/>
      <w:adjustRightInd w:val="0"/>
      <w:snapToGrid w:val="0"/>
      <w:textAlignment w:val="baseline"/>
    </w:pPr>
    <w:rPr>
      <w:rFonts w:ascii="Cambria Math" w:eastAsia="標楷體" w:hAnsi="Cambria Math" w:cs="Times New Roman"/>
      <w:kern w:val="0"/>
      <w:sz w:val="20"/>
      <w:szCs w:val="20"/>
    </w:rPr>
  </w:style>
  <w:style w:type="character" w:customStyle="1" w:styleId="a7">
    <w:name w:val="頁首 字元"/>
    <w:basedOn w:val="a0"/>
    <w:link w:val="a6"/>
    <w:rsid w:val="00FE3091"/>
    <w:rPr>
      <w:rFonts w:ascii="Cambria Math" w:eastAsia="標楷體" w:hAnsi="Cambria Math" w:cs="Times New Roman"/>
      <w:kern w:val="0"/>
      <w:sz w:val="20"/>
      <w:szCs w:val="20"/>
    </w:rPr>
  </w:style>
  <w:style w:type="character" w:styleId="a8">
    <w:name w:val="page number"/>
    <w:basedOn w:val="a0"/>
    <w:rsid w:val="00FE3091"/>
  </w:style>
  <w:style w:type="paragraph" w:customStyle="1" w:styleId="TPC01">
    <w:name w:val="TPC01報告封面(主標題)"/>
    <w:next w:val="TPC10"/>
    <w:link w:val="TPC010"/>
    <w:qFormat/>
    <w:rsid w:val="00646564"/>
    <w:pPr>
      <w:ind w:leftChars="190" w:left="190" w:rightChars="190" w:right="190"/>
      <w:jc w:val="center"/>
    </w:pPr>
    <w:rPr>
      <w:rFonts w:eastAsia="標楷體"/>
      <w:b/>
      <w:color w:val="000000" w:themeColor="text1"/>
      <w:sz w:val="40"/>
    </w:rPr>
  </w:style>
  <w:style w:type="character" w:customStyle="1" w:styleId="TPC010">
    <w:name w:val="TPC01報告封面(主標題) 字元"/>
    <w:basedOn w:val="a0"/>
    <w:link w:val="TPC01"/>
    <w:rsid w:val="00646564"/>
    <w:rPr>
      <w:rFonts w:eastAsia="標楷體"/>
      <w:b/>
      <w:color w:val="000000" w:themeColor="text1"/>
      <w:sz w:val="40"/>
    </w:rPr>
  </w:style>
  <w:style w:type="paragraph" w:customStyle="1" w:styleId="TPC02">
    <w:name w:val="TPC02報告封面(次標題)"/>
    <w:next w:val="TPC10"/>
    <w:link w:val="TPC020"/>
    <w:qFormat/>
    <w:rsid w:val="006B4561"/>
    <w:pPr>
      <w:adjustRightInd w:val="0"/>
      <w:spacing w:line="0" w:lineRule="atLeast"/>
      <w:jc w:val="center"/>
    </w:pPr>
    <w:rPr>
      <w:rFonts w:ascii="Cambria Math" w:eastAsia="標楷體" w:hAnsi="Cambria Math" w:cs="Times New Roman"/>
      <w:b/>
      <w:color w:val="000000" w:themeColor="text1"/>
      <w:kern w:val="0"/>
      <w:sz w:val="40"/>
      <w:szCs w:val="20"/>
    </w:rPr>
  </w:style>
  <w:style w:type="paragraph" w:customStyle="1" w:styleId="TPC08">
    <w:name w:val="TPC08報告摘要(作者)"/>
    <w:basedOn w:val="a"/>
    <w:next w:val="TPC10"/>
    <w:link w:val="TPC080"/>
    <w:qFormat/>
    <w:rsid w:val="009E04C5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Times New Roman" w:eastAsia="標楷體" w:hAnsi="Times New Roman" w:cs="Times New Roman"/>
      <w:color w:val="000000" w:themeColor="text1"/>
      <w:kern w:val="0"/>
      <w:sz w:val="28"/>
      <w:szCs w:val="20"/>
    </w:rPr>
  </w:style>
  <w:style w:type="character" w:customStyle="1" w:styleId="TPC020">
    <w:name w:val="TPC02報告封面(次標題) 字元"/>
    <w:basedOn w:val="a0"/>
    <w:link w:val="TPC02"/>
    <w:rsid w:val="006B4561"/>
    <w:rPr>
      <w:rFonts w:ascii="Cambria Math" w:eastAsia="標楷體" w:hAnsi="Cambria Math" w:cs="Times New Roman"/>
      <w:b/>
      <w:color w:val="000000" w:themeColor="text1"/>
      <w:kern w:val="0"/>
      <w:sz w:val="40"/>
      <w:szCs w:val="20"/>
    </w:rPr>
  </w:style>
  <w:style w:type="paragraph" w:customStyle="1" w:styleId="TPC10">
    <w:name w:val="TPC10報告摘要&amp;本文"/>
    <w:link w:val="TPC100"/>
    <w:qFormat/>
    <w:rsid w:val="00FF6B7F"/>
    <w:pPr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character" w:customStyle="1" w:styleId="TPC080">
    <w:name w:val="TPC08報告摘要(作者) 字元"/>
    <w:basedOn w:val="a0"/>
    <w:link w:val="TPC08"/>
    <w:rsid w:val="004926BC"/>
    <w:rPr>
      <w:rFonts w:ascii="Times New Roman" w:eastAsia="標楷體" w:hAnsi="Times New Roman" w:cs="Times New Roman"/>
      <w:color w:val="000000" w:themeColor="text1"/>
      <w:kern w:val="0"/>
      <w:sz w:val="28"/>
      <w:szCs w:val="20"/>
    </w:rPr>
  </w:style>
  <w:style w:type="paragraph" w:customStyle="1" w:styleId="TPC09">
    <w:name w:val="TPC09報告摘要(標題)"/>
    <w:basedOn w:val="a"/>
    <w:next w:val="TPC10"/>
    <w:link w:val="TPC090"/>
    <w:qFormat/>
    <w:rsid w:val="009E04C5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TPC100">
    <w:name w:val="TPC10報告摘要&amp;本文 字元"/>
    <w:basedOn w:val="a0"/>
    <w:link w:val="TPC10"/>
    <w:rsid w:val="00FF6B7F"/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paragraph" w:customStyle="1" w:styleId="TPC03">
    <w:name w:val="TPC03報告封面(委託單位)"/>
    <w:basedOn w:val="a"/>
    <w:next w:val="TPC10"/>
    <w:link w:val="TPC030"/>
    <w:qFormat/>
    <w:rsid w:val="009E04C5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ambria Math" w:eastAsia="標楷體" w:hAnsi="Cambria Math" w:cs="Times New Roman"/>
      <w:color w:val="000000" w:themeColor="text1"/>
      <w:kern w:val="0"/>
      <w:sz w:val="40"/>
      <w:szCs w:val="20"/>
    </w:rPr>
  </w:style>
  <w:style w:type="character" w:customStyle="1" w:styleId="TPC090">
    <w:name w:val="TPC09報告摘要(標題) 字元"/>
    <w:basedOn w:val="a0"/>
    <w:link w:val="TPC09"/>
    <w:rsid w:val="009E04C5"/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TPC04">
    <w:name w:val="TPC04報告封面(執行單位)"/>
    <w:basedOn w:val="a"/>
    <w:next w:val="TPC10"/>
    <w:link w:val="TPC040"/>
    <w:qFormat/>
    <w:rsid w:val="009E04C5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ambria Math" w:eastAsia="標楷體" w:hAnsi="Cambria Math" w:cs="Times New Roman"/>
      <w:color w:val="000000" w:themeColor="text1"/>
      <w:kern w:val="0"/>
      <w:sz w:val="32"/>
      <w:szCs w:val="20"/>
    </w:rPr>
  </w:style>
  <w:style w:type="character" w:customStyle="1" w:styleId="TPC030">
    <w:name w:val="TPC03報告封面(委託單位) 字元"/>
    <w:basedOn w:val="a0"/>
    <w:link w:val="TPC03"/>
    <w:rsid w:val="009E04C5"/>
    <w:rPr>
      <w:rFonts w:ascii="Cambria Math" w:eastAsia="標楷體" w:hAnsi="Cambria Math" w:cs="Times New Roman"/>
      <w:color w:val="000000" w:themeColor="text1"/>
      <w:kern w:val="0"/>
      <w:sz w:val="40"/>
      <w:szCs w:val="20"/>
    </w:rPr>
  </w:style>
  <w:style w:type="paragraph" w:customStyle="1" w:styleId="TPC05">
    <w:name w:val="TPC05報告封面(日期)"/>
    <w:basedOn w:val="a"/>
    <w:next w:val="TPC10"/>
    <w:link w:val="TPC050"/>
    <w:qFormat/>
    <w:rsid w:val="009E04C5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Times New Roman" w:eastAsia="標楷體" w:hAnsi="Times New Roman" w:cs="Times New Roman"/>
      <w:color w:val="000000" w:themeColor="text1"/>
      <w:kern w:val="0"/>
      <w:sz w:val="32"/>
      <w:szCs w:val="20"/>
    </w:rPr>
  </w:style>
  <w:style w:type="character" w:customStyle="1" w:styleId="TPC040">
    <w:name w:val="TPC04報告封面(執行單位) 字元"/>
    <w:basedOn w:val="a0"/>
    <w:link w:val="TPC04"/>
    <w:rsid w:val="009E04C5"/>
    <w:rPr>
      <w:rFonts w:ascii="Cambria Math" w:eastAsia="標楷體" w:hAnsi="Cambria Math" w:cs="Times New Roman"/>
      <w:color w:val="000000" w:themeColor="text1"/>
      <w:kern w:val="0"/>
      <w:sz w:val="32"/>
      <w:szCs w:val="20"/>
    </w:rPr>
  </w:style>
  <w:style w:type="paragraph" w:customStyle="1" w:styleId="TPC06">
    <w:name w:val="TPC06報告封面(作者)"/>
    <w:basedOn w:val="a"/>
    <w:next w:val="TPC10"/>
    <w:qFormat/>
    <w:rsid w:val="009E04C5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ambria Math" w:eastAsia="標楷體" w:hAnsi="Cambria Math" w:cs="Times New Roman"/>
      <w:color w:val="000000" w:themeColor="text1"/>
      <w:kern w:val="0"/>
      <w:sz w:val="32"/>
      <w:szCs w:val="20"/>
    </w:rPr>
  </w:style>
  <w:style w:type="character" w:customStyle="1" w:styleId="TPC050">
    <w:name w:val="TPC05報告封面(日期) 字元"/>
    <w:basedOn w:val="a0"/>
    <w:link w:val="TPC05"/>
    <w:rsid w:val="009E04C5"/>
    <w:rPr>
      <w:rFonts w:ascii="Times New Roman" w:eastAsia="標楷體" w:hAnsi="Times New Roman" w:cs="Times New Roman"/>
      <w:color w:val="000000" w:themeColor="text1"/>
      <w:kern w:val="0"/>
      <w:sz w:val="32"/>
      <w:szCs w:val="20"/>
    </w:rPr>
  </w:style>
  <w:style w:type="paragraph" w:customStyle="1" w:styleId="TPC07">
    <w:name w:val="TPC07報告摘要(主標題)"/>
    <w:basedOn w:val="a"/>
    <w:next w:val="TPC10"/>
    <w:link w:val="TPC070"/>
    <w:qFormat/>
    <w:rsid w:val="009E04C5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Times New Roman" w:eastAsia="標楷體" w:hAnsi="Times New Roman" w:cs="Times New Roman"/>
      <w:kern w:val="0"/>
      <w:sz w:val="32"/>
      <w:szCs w:val="20"/>
    </w:rPr>
  </w:style>
  <w:style w:type="character" w:customStyle="1" w:styleId="TPC070">
    <w:name w:val="TPC07報告摘要(主標題) 字元"/>
    <w:basedOn w:val="TPC090"/>
    <w:link w:val="TPC07"/>
    <w:rsid w:val="00056E57"/>
    <w:rPr>
      <w:rFonts w:ascii="Times New Roman" w:eastAsia="標楷體" w:hAnsi="Times New Roman" w:cs="Times New Roman"/>
      <w:kern w:val="0"/>
      <w:sz w:val="32"/>
      <w:szCs w:val="20"/>
    </w:rPr>
  </w:style>
  <w:style w:type="paragraph" w:styleId="a9">
    <w:name w:val="caption"/>
    <w:basedOn w:val="a"/>
    <w:next w:val="a"/>
    <w:unhideWhenUsed/>
    <w:qFormat/>
    <w:rsid w:val="00AE0B60"/>
    <w:rPr>
      <w:sz w:val="20"/>
      <w:szCs w:val="20"/>
    </w:rPr>
  </w:style>
  <w:style w:type="paragraph" w:styleId="aa">
    <w:name w:val="table of figures"/>
    <w:basedOn w:val="a"/>
    <w:next w:val="a"/>
    <w:uiPriority w:val="99"/>
    <w:unhideWhenUsed/>
    <w:rsid w:val="009F5BE7"/>
    <w:rPr>
      <w:rFonts w:ascii="Times New Roman" w:eastAsia="標楷體" w:hAnsi="Times New Roman"/>
    </w:rPr>
  </w:style>
  <w:style w:type="paragraph" w:styleId="ab">
    <w:name w:val="Date"/>
    <w:basedOn w:val="a"/>
    <w:next w:val="a"/>
    <w:link w:val="ac"/>
    <w:uiPriority w:val="99"/>
    <w:semiHidden/>
    <w:unhideWhenUsed/>
    <w:rsid w:val="00441DA9"/>
    <w:pPr>
      <w:jc w:val="right"/>
    </w:pPr>
  </w:style>
  <w:style w:type="character" w:customStyle="1" w:styleId="ac">
    <w:name w:val="日期 字元"/>
    <w:basedOn w:val="a0"/>
    <w:link w:val="ab"/>
    <w:uiPriority w:val="99"/>
    <w:semiHidden/>
    <w:rsid w:val="00441DA9"/>
  </w:style>
  <w:style w:type="character" w:customStyle="1" w:styleId="60">
    <w:name w:val="標題 6 字元"/>
    <w:basedOn w:val="a0"/>
    <w:link w:val="6"/>
    <w:rsid w:val="004F45D1"/>
    <w:rPr>
      <w:rFonts w:ascii="Times New Roman" w:eastAsia="標楷體" w:hAnsi="Times New Roman" w:cstheme="majorBidi"/>
      <w:szCs w:val="36"/>
    </w:rPr>
  </w:style>
  <w:style w:type="paragraph" w:styleId="ad">
    <w:name w:val="Balloon Text"/>
    <w:basedOn w:val="a"/>
    <w:link w:val="ae"/>
    <w:semiHidden/>
    <w:unhideWhenUsed/>
    <w:rsid w:val="00292E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semiHidden/>
    <w:rsid w:val="00292E2F"/>
    <w:rPr>
      <w:rFonts w:asciiTheme="majorHAnsi" w:eastAsiaTheme="majorEastAsia" w:hAnsiTheme="majorHAnsi" w:cstheme="majorBidi"/>
      <w:sz w:val="18"/>
      <w:szCs w:val="18"/>
    </w:rPr>
  </w:style>
  <w:style w:type="character" w:customStyle="1" w:styleId="70">
    <w:name w:val="標題 7 字元"/>
    <w:basedOn w:val="a0"/>
    <w:link w:val="7"/>
    <w:rsid w:val="004F45D1"/>
    <w:rPr>
      <w:rFonts w:ascii="Times New Roman" w:eastAsia="標楷體" w:hAnsi="Times New Roman" w:cstheme="majorBidi"/>
      <w:bCs/>
      <w:szCs w:val="36"/>
    </w:rPr>
  </w:style>
  <w:style w:type="character" w:customStyle="1" w:styleId="80">
    <w:name w:val="標題 8 字元"/>
    <w:basedOn w:val="a0"/>
    <w:link w:val="8"/>
    <w:rsid w:val="004F45D1"/>
    <w:rPr>
      <w:rFonts w:ascii="Times New Roman" w:eastAsia="標楷體" w:hAnsi="Times New Roman" w:cstheme="majorBidi"/>
      <w:szCs w:val="36"/>
    </w:rPr>
  </w:style>
  <w:style w:type="character" w:customStyle="1" w:styleId="10">
    <w:name w:val="標題 1 字元"/>
    <w:basedOn w:val="a0"/>
    <w:link w:val="1"/>
    <w:rsid w:val="00284785"/>
    <w:rPr>
      <w:rFonts w:ascii="Times New Roman" w:eastAsia="標楷體" w:hAnsi="Times New Roman" w:cstheme="majorBidi"/>
      <w:b/>
      <w:bCs/>
      <w:kern w:val="52"/>
      <w:sz w:val="28"/>
      <w:szCs w:val="52"/>
    </w:rPr>
  </w:style>
  <w:style w:type="character" w:customStyle="1" w:styleId="20">
    <w:name w:val="標題 2 字元"/>
    <w:basedOn w:val="a0"/>
    <w:link w:val="2"/>
    <w:rsid w:val="00284785"/>
    <w:rPr>
      <w:rFonts w:ascii="Times New Roman" w:eastAsia="標楷體" w:hAnsi="Times New Roman" w:cstheme="majorBidi"/>
      <w:b/>
      <w:bCs/>
      <w:sz w:val="28"/>
      <w:szCs w:val="48"/>
    </w:rPr>
  </w:style>
  <w:style w:type="character" w:customStyle="1" w:styleId="30">
    <w:name w:val="標題 3 字元"/>
    <w:basedOn w:val="a0"/>
    <w:link w:val="3"/>
    <w:rsid w:val="005043C1"/>
    <w:rPr>
      <w:rFonts w:ascii="Times New Roman" w:eastAsia="標楷體" w:hAnsi="Times New Roman" w:cstheme="majorBidi"/>
      <w:b/>
      <w:bCs/>
      <w:szCs w:val="36"/>
    </w:rPr>
  </w:style>
  <w:style w:type="character" w:customStyle="1" w:styleId="40">
    <w:name w:val="標題 4 字元"/>
    <w:basedOn w:val="a0"/>
    <w:link w:val="4"/>
    <w:rsid w:val="00A15B6E"/>
    <w:rPr>
      <w:rFonts w:ascii="Times New Roman" w:eastAsia="標楷體" w:hAnsi="Times New Roman" w:cstheme="majorBidi"/>
      <w:b/>
      <w:szCs w:val="36"/>
    </w:rPr>
  </w:style>
  <w:style w:type="paragraph" w:customStyle="1" w:styleId="TPC11">
    <w:name w:val="TPC11報告目錄(標題)"/>
    <w:next w:val="TPC10"/>
    <w:link w:val="TPC110"/>
    <w:qFormat/>
    <w:rsid w:val="002D7458"/>
    <w:pPr>
      <w:adjustRightInd w:val="0"/>
      <w:jc w:val="center"/>
    </w:pPr>
    <w:rPr>
      <w:rFonts w:ascii="Times New Roman" w:eastAsia="標楷體" w:hAnsi="Times New Roman" w:cs="Times New Roman"/>
      <w:color w:val="000000" w:themeColor="text1"/>
      <w:spacing w:val="20"/>
      <w:kern w:val="0"/>
      <w:sz w:val="28"/>
      <w:szCs w:val="20"/>
    </w:rPr>
  </w:style>
  <w:style w:type="character" w:customStyle="1" w:styleId="TPC110">
    <w:name w:val="TPC11報告目錄(標題) 字元"/>
    <w:basedOn w:val="a0"/>
    <w:link w:val="TPC11"/>
    <w:rsid w:val="002D7458"/>
    <w:rPr>
      <w:rFonts w:ascii="Times New Roman" w:eastAsia="標楷體" w:hAnsi="Times New Roman" w:cs="Times New Roman"/>
      <w:color w:val="000000" w:themeColor="text1"/>
      <w:spacing w:val="20"/>
      <w:kern w:val="0"/>
      <w:sz w:val="28"/>
      <w:szCs w:val="20"/>
    </w:rPr>
  </w:style>
  <w:style w:type="paragraph" w:customStyle="1" w:styleId="TPC13-">
    <w:name w:val="TPC13報告圖-標題"/>
    <w:next w:val="TPC14-1-"/>
    <w:link w:val="TPC13-0"/>
    <w:qFormat/>
    <w:rsid w:val="00FD2E51"/>
    <w:pPr>
      <w:adjustRightInd w:val="0"/>
      <w:snapToGrid w:val="0"/>
      <w:spacing w:afterLines="100" w:after="100"/>
      <w:jc w:val="center"/>
    </w:pPr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paragraph" w:customStyle="1" w:styleId="TPC12-">
    <w:name w:val="TPC12報告圖-本身"/>
    <w:next w:val="TPC13-"/>
    <w:link w:val="TPC12-0"/>
    <w:qFormat/>
    <w:rsid w:val="009A707E"/>
    <w:pPr>
      <w:framePr w:wrap="notBeside" w:vAnchor="text" w:hAnchor="text" w:xAlign="center" w:y="1"/>
      <w:adjustRightInd w:val="0"/>
      <w:snapToGrid w:val="0"/>
      <w:spacing w:beforeLines="100" w:before="100" w:afterLines="100" w:after="100"/>
      <w:jc w:val="center"/>
    </w:pPr>
    <w:rPr>
      <w:rFonts w:ascii="Times New Roman" w:eastAsia="標楷體" w:hAnsi="Times New Roman" w:cs="Times New Roman"/>
      <w:noProof/>
      <w:color w:val="000000" w:themeColor="text1"/>
      <w:spacing w:val="20"/>
      <w:kern w:val="0"/>
      <w:szCs w:val="20"/>
    </w:rPr>
  </w:style>
  <w:style w:type="character" w:customStyle="1" w:styleId="TPC13-0">
    <w:name w:val="TPC13報告圖-標題 字元"/>
    <w:basedOn w:val="a0"/>
    <w:link w:val="TPC13-"/>
    <w:rsid w:val="00FD2E51"/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paragraph" w:customStyle="1" w:styleId="TPC14-2-">
    <w:name w:val="TPC14-2報告圖表-底部註解(多個)"/>
    <w:link w:val="TPC14-2-0"/>
    <w:qFormat/>
    <w:rsid w:val="008A0912"/>
    <w:pPr>
      <w:adjustRightInd w:val="0"/>
      <w:snapToGrid w:val="0"/>
      <w:ind w:leftChars="50" w:left="730" w:rightChars="50" w:right="50" w:hanging="680"/>
      <w:jc w:val="both"/>
    </w:pPr>
    <w:rPr>
      <w:rFonts w:ascii="Times New Roman" w:eastAsia="標楷體" w:hAnsi="Times New Roman" w:cs="Times New Roman"/>
      <w:color w:val="000000" w:themeColor="text1"/>
      <w:spacing w:val="20"/>
      <w:kern w:val="0"/>
      <w:sz w:val="20"/>
      <w:szCs w:val="20"/>
    </w:rPr>
  </w:style>
  <w:style w:type="character" w:customStyle="1" w:styleId="TPC12-0">
    <w:name w:val="TPC12報告圖-本身 字元"/>
    <w:basedOn w:val="a0"/>
    <w:link w:val="TPC12-"/>
    <w:rsid w:val="009A707E"/>
    <w:rPr>
      <w:rFonts w:ascii="Times New Roman" w:eastAsia="標楷體" w:hAnsi="Times New Roman" w:cs="Times New Roman"/>
      <w:noProof/>
      <w:color w:val="000000" w:themeColor="text1"/>
      <w:spacing w:val="20"/>
      <w:kern w:val="0"/>
      <w:szCs w:val="20"/>
    </w:rPr>
  </w:style>
  <w:style w:type="character" w:customStyle="1" w:styleId="TPC14-2-0">
    <w:name w:val="TPC14-2報告圖表-底部註解(多個) 字元"/>
    <w:basedOn w:val="a0"/>
    <w:link w:val="TPC14-2-"/>
    <w:rsid w:val="008A0912"/>
    <w:rPr>
      <w:rFonts w:ascii="Times New Roman" w:eastAsia="標楷體" w:hAnsi="Times New Roman" w:cs="Times New Roman"/>
      <w:color w:val="000000" w:themeColor="text1"/>
      <w:spacing w:val="20"/>
      <w:kern w:val="0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13BA5"/>
    <w:pPr>
      <w:tabs>
        <w:tab w:val="right" w:leader="dot" w:pos="8296"/>
      </w:tabs>
      <w:spacing w:line="360" w:lineRule="auto"/>
      <w:ind w:left="480" w:hangingChars="200" w:hanging="480"/>
    </w:pPr>
    <w:rPr>
      <w:rFonts w:ascii="Times New Roman" w:eastAsia="標楷體" w:hAnsi="Times New Roman"/>
      <w:b/>
      <w:noProof/>
      <w:snapToGrid w:val="0"/>
      <w:kern w:val="0"/>
    </w:rPr>
  </w:style>
  <w:style w:type="paragraph" w:styleId="af">
    <w:name w:val="TOC Heading"/>
    <w:basedOn w:val="1"/>
    <w:next w:val="a"/>
    <w:uiPriority w:val="39"/>
    <w:unhideWhenUsed/>
    <w:qFormat/>
    <w:rsid w:val="00D878CA"/>
    <w:pPr>
      <w:keepLines/>
      <w:spacing w:before="24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843E6B"/>
    <w:pPr>
      <w:tabs>
        <w:tab w:val="left" w:pos="1200"/>
        <w:tab w:val="left" w:pos="1440"/>
        <w:tab w:val="right" w:leader="dot" w:pos="8296"/>
      </w:tabs>
      <w:ind w:leftChars="200" w:left="480"/>
    </w:pPr>
    <w:rPr>
      <w:rFonts w:ascii="Times New Roman" w:eastAsia="標楷體" w:hAnsi="Times New Roman"/>
    </w:rPr>
  </w:style>
  <w:style w:type="paragraph" w:styleId="31">
    <w:name w:val="toc 3"/>
    <w:basedOn w:val="a"/>
    <w:next w:val="a"/>
    <w:autoRedefine/>
    <w:uiPriority w:val="39"/>
    <w:unhideWhenUsed/>
    <w:rsid w:val="00DB637B"/>
    <w:pPr>
      <w:tabs>
        <w:tab w:val="left" w:pos="1440"/>
        <w:tab w:val="left" w:pos="1920"/>
        <w:tab w:val="right" w:leader="dot" w:pos="8296"/>
      </w:tabs>
      <w:ind w:leftChars="300" w:left="720"/>
    </w:pPr>
    <w:rPr>
      <w:rFonts w:ascii="Times New Roman" w:eastAsia="標楷體" w:hAnsi="Times New Roman"/>
    </w:rPr>
  </w:style>
  <w:style w:type="character" w:styleId="af0">
    <w:name w:val="Hyperlink"/>
    <w:basedOn w:val="a0"/>
    <w:uiPriority w:val="99"/>
    <w:unhideWhenUsed/>
    <w:rsid w:val="00D878CA"/>
    <w:rPr>
      <w:color w:val="0563C1" w:themeColor="hyperlink"/>
      <w:u w:val="single"/>
    </w:rPr>
  </w:style>
  <w:style w:type="character" w:customStyle="1" w:styleId="90">
    <w:name w:val="標題 9 字元"/>
    <w:basedOn w:val="a0"/>
    <w:link w:val="9"/>
    <w:rsid w:val="004F45D1"/>
    <w:rPr>
      <w:rFonts w:ascii="Times New Roman" w:eastAsia="標楷體" w:hAnsi="Times New Roman" w:cstheme="majorBidi"/>
      <w:szCs w:val="36"/>
    </w:rPr>
  </w:style>
  <w:style w:type="character" w:customStyle="1" w:styleId="50">
    <w:name w:val="標題 5 字元"/>
    <w:basedOn w:val="a0"/>
    <w:link w:val="5"/>
    <w:rsid w:val="004F45D1"/>
    <w:rPr>
      <w:rFonts w:ascii="Times New Roman" w:eastAsia="標楷體" w:hAnsi="Times New Roman" w:cstheme="majorBidi"/>
      <w:bCs/>
      <w:szCs w:val="36"/>
    </w:rPr>
  </w:style>
  <w:style w:type="paragraph" w:customStyle="1" w:styleId="TPC211">
    <w:name w:val="TPC21報告項目1"/>
    <w:basedOn w:val="TPC10"/>
    <w:link w:val="TPC2110"/>
    <w:qFormat/>
    <w:rsid w:val="00BF332D"/>
    <w:pPr>
      <w:numPr>
        <w:numId w:val="2"/>
      </w:numPr>
      <w:ind w:left="964" w:firstLineChars="0" w:hanging="482"/>
    </w:pPr>
  </w:style>
  <w:style w:type="paragraph" w:customStyle="1" w:styleId="TPC222">
    <w:name w:val="TPC22報告項目2"/>
    <w:basedOn w:val="TPC211"/>
    <w:link w:val="TPC2220"/>
    <w:qFormat/>
    <w:rsid w:val="00BB53D2"/>
    <w:pPr>
      <w:numPr>
        <w:numId w:val="3"/>
      </w:numPr>
      <w:ind w:left="1440" w:hanging="482"/>
    </w:pPr>
  </w:style>
  <w:style w:type="paragraph" w:customStyle="1" w:styleId="TPC233">
    <w:name w:val="TPC23報告項目3"/>
    <w:basedOn w:val="TPC211"/>
    <w:link w:val="TPC2330"/>
    <w:qFormat/>
    <w:rsid w:val="00BB53D2"/>
    <w:pPr>
      <w:numPr>
        <w:numId w:val="4"/>
      </w:numPr>
    </w:pPr>
  </w:style>
  <w:style w:type="character" w:styleId="af1">
    <w:name w:val="annotation reference"/>
    <w:basedOn w:val="a0"/>
    <w:semiHidden/>
    <w:unhideWhenUsed/>
    <w:rsid w:val="00D75EC3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D75EC3"/>
  </w:style>
  <w:style w:type="character" w:customStyle="1" w:styleId="af3">
    <w:name w:val="註解文字 字元"/>
    <w:basedOn w:val="a0"/>
    <w:link w:val="af2"/>
    <w:uiPriority w:val="99"/>
    <w:semiHidden/>
    <w:rsid w:val="00D75EC3"/>
  </w:style>
  <w:style w:type="paragraph" w:styleId="af4">
    <w:name w:val="annotation subject"/>
    <w:basedOn w:val="af2"/>
    <w:next w:val="af2"/>
    <w:link w:val="af5"/>
    <w:semiHidden/>
    <w:unhideWhenUsed/>
    <w:rsid w:val="00D75EC3"/>
    <w:rPr>
      <w:b/>
      <w:bCs/>
    </w:rPr>
  </w:style>
  <w:style w:type="character" w:customStyle="1" w:styleId="af5">
    <w:name w:val="註解主旨 字元"/>
    <w:basedOn w:val="af3"/>
    <w:link w:val="af4"/>
    <w:semiHidden/>
    <w:rsid w:val="00D75EC3"/>
    <w:rPr>
      <w:b/>
      <w:bCs/>
    </w:rPr>
  </w:style>
  <w:style w:type="table" w:customStyle="1" w:styleId="12">
    <w:name w:val="表格格線1"/>
    <w:basedOn w:val="a1"/>
    <w:next w:val="af6"/>
    <w:rsid w:val="006D1F4E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6">
    <w:name w:val="Table Grid"/>
    <w:aliases w:val="TPC_表格"/>
    <w:basedOn w:val="a1"/>
    <w:uiPriority w:val="59"/>
    <w:rsid w:val="006D1F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PC15-">
    <w:name w:val="TPC15報告表-標題"/>
    <w:basedOn w:val="TPC13-"/>
    <w:link w:val="TPC15-0"/>
    <w:qFormat/>
    <w:rsid w:val="00DF291F"/>
    <w:pPr>
      <w:snapToGrid/>
      <w:spacing w:afterLines="0" w:after="0"/>
      <w:jc w:val="left"/>
    </w:pPr>
  </w:style>
  <w:style w:type="paragraph" w:customStyle="1" w:styleId="TPC16-">
    <w:name w:val="TPC16報告表-表頭"/>
    <w:basedOn w:val="a"/>
    <w:qFormat/>
    <w:locked/>
    <w:rsid w:val="00B63226"/>
    <w:pPr>
      <w:widowControl/>
      <w:overflowPunct w:val="0"/>
      <w:autoSpaceDE w:val="0"/>
      <w:autoSpaceDN w:val="0"/>
      <w:adjustRightInd w:val="0"/>
      <w:snapToGrid w:val="0"/>
      <w:jc w:val="center"/>
      <w:textAlignment w:val="baseline"/>
    </w:pPr>
    <w:rPr>
      <w:rFonts w:ascii="Times New Roman" w:eastAsia="標楷體" w:hAnsi="Times New Roman" w:cs="Times New Roman"/>
      <w:b/>
      <w:kern w:val="0"/>
      <w:sz w:val="20"/>
      <w:szCs w:val="20"/>
    </w:rPr>
  </w:style>
  <w:style w:type="character" w:customStyle="1" w:styleId="TPC15-0">
    <w:name w:val="TPC15報告表-標題 字元"/>
    <w:basedOn w:val="TPC12-0"/>
    <w:link w:val="TPC15-"/>
    <w:rsid w:val="00DF291F"/>
    <w:rPr>
      <w:rFonts w:ascii="Times New Roman" w:eastAsia="標楷體" w:hAnsi="Times New Roman" w:cs="Times New Roman"/>
      <w:noProof/>
      <w:color w:val="000000" w:themeColor="text1"/>
      <w:spacing w:val="20"/>
      <w:kern w:val="0"/>
      <w:szCs w:val="20"/>
    </w:rPr>
  </w:style>
  <w:style w:type="table" w:customStyle="1" w:styleId="41">
    <w:name w:val="表格格線4"/>
    <w:basedOn w:val="a1"/>
    <w:next w:val="af6"/>
    <w:rsid w:val="00A00448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PC17-">
    <w:name w:val="TPC17報告表-內容"/>
    <w:link w:val="TPC17-0"/>
    <w:qFormat/>
    <w:rsid w:val="00096C66"/>
    <w:pPr>
      <w:adjustRightInd w:val="0"/>
      <w:snapToGrid w:val="0"/>
    </w:pPr>
    <w:rPr>
      <w:rFonts w:ascii="Times New Roman" w:eastAsia="標楷體" w:hAnsi="Times New Roman" w:cstheme="majorBidi"/>
      <w:bCs/>
      <w:sz w:val="20"/>
      <w:szCs w:val="36"/>
    </w:rPr>
  </w:style>
  <w:style w:type="table" w:customStyle="1" w:styleId="51">
    <w:name w:val="表格格線5"/>
    <w:basedOn w:val="a1"/>
    <w:next w:val="af6"/>
    <w:rsid w:val="00BD0253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PC18-">
    <w:name w:val="TPC18報告表-內容純數字"/>
    <w:basedOn w:val="a"/>
    <w:link w:val="TPC18-0"/>
    <w:qFormat/>
    <w:rsid w:val="00234B17"/>
    <w:pPr>
      <w:widowControl/>
      <w:overflowPunct w:val="0"/>
      <w:autoSpaceDE w:val="0"/>
      <w:autoSpaceDN w:val="0"/>
      <w:adjustRightInd w:val="0"/>
      <w:snapToGrid w:val="0"/>
      <w:jc w:val="right"/>
      <w:textAlignment w:val="baseline"/>
    </w:pPr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TPC17-0">
    <w:name w:val="TPC17報告表-內容 字元"/>
    <w:basedOn w:val="a0"/>
    <w:link w:val="TPC17-"/>
    <w:rsid w:val="00096C66"/>
    <w:rPr>
      <w:rFonts w:ascii="Times New Roman" w:eastAsia="標楷體" w:hAnsi="Times New Roman" w:cstheme="majorBidi"/>
      <w:bCs/>
      <w:sz w:val="20"/>
      <w:szCs w:val="36"/>
    </w:rPr>
  </w:style>
  <w:style w:type="paragraph" w:customStyle="1" w:styleId="TPC14-1-">
    <w:name w:val="TPC14-1報告圖表-底部註解(單個)"/>
    <w:basedOn w:val="TPC14-2-"/>
    <w:link w:val="TPC14-1-0"/>
    <w:qFormat/>
    <w:rsid w:val="002D7DDA"/>
    <w:pPr>
      <w:ind w:left="504" w:hanging="454"/>
    </w:pPr>
  </w:style>
  <w:style w:type="character" w:customStyle="1" w:styleId="TPC18-0">
    <w:name w:val="TPC18報告表-內容純數字 字元"/>
    <w:basedOn w:val="a0"/>
    <w:link w:val="TPC18-"/>
    <w:rsid w:val="00234B17"/>
    <w:rPr>
      <w:rFonts w:ascii="Times New Roman" w:eastAsia="標楷體" w:hAnsi="Times New Roman" w:cs="Times New Roman"/>
      <w:kern w:val="0"/>
      <w:sz w:val="20"/>
      <w:szCs w:val="20"/>
    </w:rPr>
  </w:style>
  <w:style w:type="table" w:customStyle="1" w:styleId="22">
    <w:name w:val="表格格線2"/>
    <w:basedOn w:val="a1"/>
    <w:next w:val="af6"/>
    <w:rsid w:val="00E16613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PC14-1-0">
    <w:name w:val="TPC14-1報告圖表-底部註解(單個) 字元"/>
    <w:basedOn w:val="TPC14-2-0"/>
    <w:link w:val="TPC14-1-"/>
    <w:rsid w:val="002D7DDA"/>
    <w:rPr>
      <w:rFonts w:ascii="Times New Roman" w:eastAsia="標楷體" w:hAnsi="Times New Roman" w:cs="Times New Roman"/>
      <w:color w:val="000000" w:themeColor="text1"/>
      <w:spacing w:val="20"/>
      <w:kern w:val="0"/>
      <w:sz w:val="20"/>
      <w:szCs w:val="20"/>
    </w:rPr>
  </w:style>
  <w:style w:type="table" w:customStyle="1" w:styleId="32">
    <w:name w:val="表格格線3"/>
    <w:basedOn w:val="a1"/>
    <w:next w:val="af6"/>
    <w:rsid w:val="004731E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">
    <w:name w:val="表格格線6"/>
    <w:basedOn w:val="a1"/>
    <w:next w:val="af6"/>
    <w:rsid w:val="00E973D3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PC19">
    <w:name w:val="TPC19報告參考文獻"/>
    <w:basedOn w:val="TPC10"/>
    <w:link w:val="TPC190"/>
    <w:qFormat/>
    <w:rsid w:val="00912B68"/>
    <w:pPr>
      <w:ind w:left="200" w:hangingChars="200" w:hanging="200"/>
    </w:pPr>
  </w:style>
  <w:style w:type="character" w:customStyle="1" w:styleId="TPC190">
    <w:name w:val="TPC19報告參考文獻 字元"/>
    <w:basedOn w:val="TPC100"/>
    <w:link w:val="TPC19"/>
    <w:rsid w:val="00912B68"/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paragraph" w:styleId="af7">
    <w:name w:val="Note Heading"/>
    <w:basedOn w:val="a"/>
    <w:next w:val="a"/>
    <w:link w:val="af8"/>
    <w:uiPriority w:val="99"/>
    <w:unhideWhenUsed/>
    <w:rsid w:val="00F37806"/>
    <w:pPr>
      <w:jc w:val="center"/>
    </w:pPr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character" w:customStyle="1" w:styleId="af8">
    <w:name w:val="註釋標題 字元"/>
    <w:basedOn w:val="a0"/>
    <w:link w:val="af7"/>
    <w:uiPriority w:val="99"/>
    <w:rsid w:val="00F37806"/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paragraph" w:styleId="af9">
    <w:name w:val="Closing"/>
    <w:basedOn w:val="a"/>
    <w:link w:val="afa"/>
    <w:uiPriority w:val="99"/>
    <w:unhideWhenUsed/>
    <w:rsid w:val="00F37806"/>
    <w:pPr>
      <w:ind w:leftChars="1800" w:left="100"/>
    </w:pPr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character" w:customStyle="1" w:styleId="afa">
    <w:name w:val="結語 字元"/>
    <w:basedOn w:val="a0"/>
    <w:link w:val="af9"/>
    <w:uiPriority w:val="99"/>
    <w:rsid w:val="00F37806"/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numbering" w:customStyle="1" w:styleId="13">
    <w:name w:val="無清單1"/>
    <w:next w:val="a2"/>
    <w:uiPriority w:val="99"/>
    <w:semiHidden/>
    <w:unhideWhenUsed/>
    <w:rsid w:val="00F37806"/>
  </w:style>
  <w:style w:type="paragraph" w:styleId="42">
    <w:name w:val="toc 4"/>
    <w:basedOn w:val="a"/>
    <w:next w:val="a"/>
    <w:autoRedefine/>
    <w:uiPriority w:val="39"/>
    <w:rsid w:val="00F37806"/>
    <w:pPr>
      <w:widowControl/>
      <w:overflowPunct w:val="0"/>
      <w:autoSpaceDE w:val="0"/>
      <w:autoSpaceDN w:val="0"/>
      <w:adjustRightInd w:val="0"/>
      <w:ind w:left="720"/>
      <w:textAlignment w:val="baseline"/>
    </w:pPr>
    <w:rPr>
      <w:rFonts w:ascii="Cambria Math" w:eastAsia="標楷體" w:hAnsi="Cambria Math" w:cs="Times New Roman"/>
      <w:kern w:val="0"/>
      <w:szCs w:val="21"/>
    </w:rPr>
  </w:style>
  <w:style w:type="paragraph" w:styleId="52">
    <w:name w:val="toc 5"/>
    <w:basedOn w:val="a"/>
    <w:next w:val="a"/>
    <w:autoRedefine/>
    <w:uiPriority w:val="39"/>
    <w:rsid w:val="00F37806"/>
    <w:pPr>
      <w:widowControl/>
      <w:overflowPunct w:val="0"/>
      <w:autoSpaceDE w:val="0"/>
      <w:autoSpaceDN w:val="0"/>
      <w:adjustRightInd w:val="0"/>
      <w:ind w:left="960"/>
      <w:textAlignment w:val="baseline"/>
    </w:pPr>
    <w:rPr>
      <w:rFonts w:ascii="Cambria Math" w:eastAsia="標楷體" w:hAnsi="Cambria Math" w:cs="Times New Roman"/>
      <w:kern w:val="0"/>
      <w:szCs w:val="21"/>
    </w:rPr>
  </w:style>
  <w:style w:type="paragraph" w:styleId="62">
    <w:name w:val="toc 6"/>
    <w:basedOn w:val="a"/>
    <w:next w:val="a"/>
    <w:autoRedefine/>
    <w:uiPriority w:val="39"/>
    <w:rsid w:val="00F37806"/>
    <w:pPr>
      <w:widowControl/>
      <w:overflowPunct w:val="0"/>
      <w:autoSpaceDE w:val="0"/>
      <w:autoSpaceDN w:val="0"/>
      <w:adjustRightInd w:val="0"/>
      <w:ind w:left="1200"/>
      <w:textAlignment w:val="baseline"/>
    </w:pPr>
    <w:rPr>
      <w:rFonts w:ascii="Cambria Math" w:eastAsia="標楷體" w:hAnsi="Cambria Math" w:cs="Times New Roman"/>
      <w:kern w:val="0"/>
      <w:szCs w:val="21"/>
    </w:rPr>
  </w:style>
  <w:style w:type="paragraph" w:styleId="71">
    <w:name w:val="toc 7"/>
    <w:basedOn w:val="a"/>
    <w:next w:val="a"/>
    <w:autoRedefine/>
    <w:uiPriority w:val="39"/>
    <w:rsid w:val="00F37806"/>
    <w:pPr>
      <w:widowControl/>
      <w:overflowPunct w:val="0"/>
      <w:autoSpaceDE w:val="0"/>
      <w:autoSpaceDN w:val="0"/>
      <w:adjustRightInd w:val="0"/>
      <w:ind w:left="1440"/>
      <w:textAlignment w:val="baseline"/>
    </w:pPr>
    <w:rPr>
      <w:rFonts w:ascii="Cambria Math" w:eastAsia="標楷體" w:hAnsi="Cambria Math" w:cs="Times New Roman"/>
      <w:kern w:val="0"/>
      <w:szCs w:val="21"/>
    </w:rPr>
  </w:style>
  <w:style w:type="paragraph" w:styleId="81">
    <w:name w:val="toc 8"/>
    <w:basedOn w:val="a"/>
    <w:next w:val="a"/>
    <w:autoRedefine/>
    <w:uiPriority w:val="39"/>
    <w:rsid w:val="00F37806"/>
    <w:pPr>
      <w:widowControl/>
      <w:overflowPunct w:val="0"/>
      <w:autoSpaceDE w:val="0"/>
      <w:autoSpaceDN w:val="0"/>
      <w:adjustRightInd w:val="0"/>
      <w:ind w:left="1680"/>
      <w:textAlignment w:val="baseline"/>
    </w:pPr>
    <w:rPr>
      <w:rFonts w:ascii="Cambria Math" w:eastAsia="標楷體" w:hAnsi="Cambria Math" w:cs="Times New Roman"/>
      <w:kern w:val="0"/>
      <w:szCs w:val="21"/>
    </w:rPr>
  </w:style>
  <w:style w:type="paragraph" w:styleId="91">
    <w:name w:val="toc 9"/>
    <w:basedOn w:val="a"/>
    <w:next w:val="a"/>
    <w:autoRedefine/>
    <w:uiPriority w:val="39"/>
    <w:rsid w:val="00F37806"/>
    <w:pPr>
      <w:widowControl/>
      <w:overflowPunct w:val="0"/>
      <w:autoSpaceDE w:val="0"/>
      <w:autoSpaceDN w:val="0"/>
      <w:adjustRightInd w:val="0"/>
      <w:ind w:left="1920"/>
      <w:textAlignment w:val="baseline"/>
    </w:pPr>
    <w:rPr>
      <w:rFonts w:ascii="Cambria Math" w:eastAsia="標楷體" w:hAnsi="Cambria Math" w:cs="Times New Roman"/>
      <w:kern w:val="0"/>
      <w:szCs w:val="21"/>
    </w:rPr>
  </w:style>
  <w:style w:type="paragraph" w:styleId="afb">
    <w:name w:val="Document Map"/>
    <w:basedOn w:val="a"/>
    <w:link w:val="afc"/>
    <w:rsid w:val="00F37806"/>
    <w:pPr>
      <w:widowControl/>
      <w:shd w:val="clear" w:color="auto" w:fill="000080"/>
      <w:overflowPunct w:val="0"/>
      <w:autoSpaceDE w:val="0"/>
      <w:autoSpaceDN w:val="0"/>
      <w:adjustRightInd w:val="0"/>
      <w:textAlignment w:val="baseline"/>
    </w:pPr>
    <w:rPr>
      <w:rFonts w:ascii="Cambria Math" w:eastAsia="新細明體" w:hAnsi="Cambria Math" w:cs="Times New Roman"/>
      <w:kern w:val="0"/>
      <w:szCs w:val="20"/>
    </w:rPr>
  </w:style>
  <w:style w:type="character" w:customStyle="1" w:styleId="afc">
    <w:name w:val="文件引導模式 字元"/>
    <w:basedOn w:val="a0"/>
    <w:link w:val="afb"/>
    <w:rsid w:val="00F37806"/>
    <w:rPr>
      <w:rFonts w:ascii="Cambria Math" w:eastAsia="新細明體" w:hAnsi="Cambria Math" w:cs="Times New Roman"/>
      <w:kern w:val="0"/>
      <w:szCs w:val="20"/>
      <w:shd w:val="clear" w:color="auto" w:fill="000080"/>
    </w:rPr>
  </w:style>
  <w:style w:type="character" w:styleId="afd">
    <w:name w:val="FollowedHyperlink"/>
    <w:basedOn w:val="a0"/>
    <w:rsid w:val="00F37806"/>
    <w:rPr>
      <w:color w:val="800080"/>
      <w:u w:val="single"/>
    </w:rPr>
  </w:style>
  <w:style w:type="table" w:customStyle="1" w:styleId="72">
    <w:name w:val="表格格線7"/>
    <w:basedOn w:val="a1"/>
    <w:next w:val="af6"/>
    <w:rsid w:val="00F37806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Web">
    <w:name w:val="Normal (Web)"/>
    <w:basedOn w:val="a"/>
    <w:uiPriority w:val="99"/>
    <w:semiHidden/>
    <w:unhideWhenUsed/>
    <w:rsid w:val="00F3780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fe">
    <w:name w:val="Salutation"/>
    <w:basedOn w:val="a"/>
    <w:next w:val="a"/>
    <w:link w:val="aff"/>
    <w:uiPriority w:val="99"/>
    <w:unhideWhenUsed/>
    <w:rsid w:val="00F37806"/>
    <w:pPr>
      <w:widowControl/>
      <w:overflowPunct w:val="0"/>
      <w:autoSpaceDE w:val="0"/>
      <w:autoSpaceDN w:val="0"/>
      <w:adjustRightInd w:val="0"/>
      <w:textAlignment w:val="baseline"/>
    </w:pPr>
    <w:rPr>
      <w:rFonts w:ascii="Cambria Math" w:eastAsia="標楷體" w:hAnsi="Cambria Math" w:cs="Times New Roman"/>
      <w:kern w:val="0"/>
      <w:szCs w:val="20"/>
    </w:rPr>
  </w:style>
  <w:style w:type="character" w:customStyle="1" w:styleId="aff">
    <w:name w:val="問候 字元"/>
    <w:basedOn w:val="a0"/>
    <w:link w:val="afe"/>
    <w:uiPriority w:val="99"/>
    <w:rsid w:val="00F37806"/>
    <w:rPr>
      <w:rFonts w:ascii="Cambria Math" w:eastAsia="標楷體" w:hAnsi="Cambria Math" w:cs="Times New Roman"/>
      <w:kern w:val="0"/>
      <w:szCs w:val="20"/>
    </w:rPr>
  </w:style>
  <w:style w:type="paragraph" w:styleId="aff0">
    <w:name w:val="footnote text"/>
    <w:basedOn w:val="a"/>
    <w:link w:val="aff1"/>
    <w:semiHidden/>
    <w:rsid w:val="00F37806"/>
    <w:pPr>
      <w:widowControl/>
      <w:overflowPunct w:val="0"/>
      <w:autoSpaceDE w:val="0"/>
      <w:autoSpaceDN w:val="0"/>
      <w:adjustRightInd w:val="0"/>
      <w:snapToGrid w:val="0"/>
      <w:textAlignment w:val="baseline"/>
    </w:pPr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1">
    <w:name w:val="註腳文字 字元"/>
    <w:basedOn w:val="a0"/>
    <w:link w:val="aff0"/>
    <w:semiHidden/>
    <w:rsid w:val="00F37806"/>
    <w:rPr>
      <w:rFonts w:ascii="Times New Roman" w:eastAsia="標楷體" w:hAnsi="Times New Roman" w:cs="Times New Roman"/>
      <w:kern w:val="0"/>
      <w:sz w:val="20"/>
      <w:szCs w:val="20"/>
    </w:rPr>
  </w:style>
  <w:style w:type="paragraph" w:customStyle="1" w:styleId="aff2">
    <w:name w:val="表格文字"/>
    <w:basedOn w:val="a"/>
    <w:rsid w:val="00F37806"/>
    <w:pPr>
      <w:adjustRightInd w:val="0"/>
      <w:snapToGrid w:val="0"/>
      <w:ind w:left="57" w:right="57"/>
      <w:jc w:val="both"/>
    </w:pPr>
    <w:rPr>
      <w:rFonts w:ascii="Times New Roman" w:eastAsia="細明體" w:hAnsi="Times New Roman" w:cs="Times New Roman"/>
      <w:snapToGrid w:val="0"/>
      <w:color w:val="000000"/>
      <w:kern w:val="0"/>
    </w:rPr>
  </w:style>
  <w:style w:type="paragraph" w:styleId="aff3">
    <w:name w:val="endnote text"/>
    <w:basedOn w:val="a"/>
    <w:link w:val="aff4"/>
    <w:uiPriority w:val="99"/>
    <w:semiHidden/>
    <w:unhideWhenUsed/>
    <w:rsid w:val="00E311B8"/>
    <w:pPr>
      <w:snapToGrid w:val="0"/>
    </w:pPr>
  </w:style>
  <w:style w:type="character" w:customStyle="1" w:styleId="aff4">
    <w:name w:val="章節附註文字 字元"/>
    <w:basedOn w:val="a0"/>
    <w:link w:val="aff3"/>
    <w:uiPriority w:val="99"/>
    <w:semiHidden/>
    <w:rsid w:val="00E311B8"/>
  </w:style>
  <w:style w:type="character" w:styleId="aff5">
    <w:name w:val="endnote reference"/>
    <w:basedOn w:val="a0"/>
    <w:uiPriority w:val="99"/>
    <w:semiHidden/>
    <w:unhideWhenUsed/>
    <w:rsid w:val="00E311B8"/>
    <w:rPr>
      <w:vertAlign w:val="superscript"/>
    </w:rPr>
  </w:style>
  <w:style w:type="paragraph" w:customStyle="1" w:styleId="TPC20">
    <w:name w:val="TPC20報告數學公式"/>
    <w:basedOn w:val="TPC10"/>
    <w:link w:val="TPC200"/>
    <w:qFormat/>
    <w:rsid w:val="00B41D50"/>
    <w:pPr>
      <w:overflowPunct w:val="0"/>
      <w:autoSpaceDE w:val="0"/>
      <w:autoSpaceDN w:val="0"/>
      <w:ind w:firstLineChars="0" w:firstLine="0"/>
      <w:jc w:val="left"/>
      <w:textAlignment w:val="baseline"/>
    </w:pPr>
    <w:rPr>
      <w:i/>
      <w:color w:val="000000"/>
    </w:rPr>
  </w:style>
  <w:style w:type="character" w:customStyle="1" w:styleId="TPC200">
    <w:name w:val="TPC20報告數學公式 字元"/>
    <w:basedOn w:val="TPC100"/>
    <w:link w:val="TPC20"/>
    <w:rsid w:val="00B41D50"/>
    <w:rPr>
      <w:rFonts w:ascii="Times New Roman" w:eastAsia="標楷體" w:hAnsi="Times New Roman" w:cs="Times New Roman"/>
      <w:i/>
      <w:color w:val="000000"/>
      <w:spacing w:val="20"/>
      <w:kern w:val="0"/>
      <w:szCs w:val="20"/>
    </w:rPr>
  </w:style>
  <w:style w:type="character" w:customStyle="1" w:styleId="TPC2110">
    <w:name w:val="TPC21報告項目1 字元"/>
    <w:basedOn w:val="TPC100"/>
    <w:link w:val="TPC211"/>
    <w:rsid w:val="00BF332D"/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character" w:styleId="aff6">
    <w:name w:val="footnote reference"/>
    <w:basedOn w:val="a0"/>
    <w:uiPriority w:val="99"/>
    <w:semiHidden/>
    <w:unhideWhenUsed/>
    <w:rsid w:val="001B6456"/>
    <w:rPr>
      <w:vertAlign w:val="superscript"/>
    </w:rPr>
  </w:style>
  <w:style w:type="character" w:customStyle="1" w:styleId="TPC2220">
    <w:name w:val="TPC22報告項目2 字元"/>
    <w:basedOn w:val="TPC2110"/>
    <w:link w:val="TPC222"/>
    <w:rsid w:val="00DE6AD6"/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character" w:customStyle="1" w:styleId="TPC2330">
    <w:name w:val="TPC23報告項目3 字元"/>
    <w:basedOn w:val="TPC2110"/>
    <w:link w:val="TPC233"/>
    <w:rsid w:val="00DE6AD6"/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paragraph" w:customStyle="1" w:styleId="TPC244">
    <w:name w:val="TPC24報告項目4"/>
    <w:basedOn w:val="TPC211"/>
    <w:link w:val="TPC2440"/>
    <w:qFormat/>
    <w:rsid w:val="00DE6AD6"/>
    <w:pPr>
      <w:numPr>
        <w:numId w:val="5"/>
      </w:numPr>
    </w:pPr>
  </w:style>
  <w:style w:type="paragraph" w:customStyle="1" w:styleId="TPC255">
    <w:name w:val="TPC25報告項目5"/>
    <w:basedOn w:val="TPC244"/>
    <w:link w:val="TPC2550"/>
    <w:qFormat/>
    <w:rsid w:val="00DE6AD6"/>
    <w:pPr>
      <w:numPr>
        <w:numId w:val="6"/>
      </w:numPr>
    </w:pPr>
  </w:style>
  <w:style w:type="character" w:customStyle="1" w:styleId="TPC2440">
    <w:name w:val="TPC24報告項目4 字元"/>
    <w:basedOn w:val="TPC2110"/>
    <w:link w:val="TPC244"/>
    <w:rsid w:val="00DE6AD6"/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paragraph" w:customStyle="1" w:styleId="TPC266">
    <w:name w:val="TPC26報告項目6"/>
    <w:basedOn w:val="TPC255"/>
    <w:link w:val="TPC2660"/>
    <w:qFormat/>
    <w:rsid w:val="00743093"/>
    <w:pPr>
      <w:numPr>
        <w:numId w:val="7"/>
      </w:numPr>
      <w:ind w:left="2880" w:hanging="482"/>
    </w:pPr>
  </w:style>
  <w:style w:type="character" w:customStyle="1" w:styleId="TPC2550">
    <w:name w:val="TPC25報告項目5 字元"/>
    <w:basedOn w:val="TPC2440"/>
    <w:link w:val="TPC255"/>
    <w:rsid w:val="00DE6AD6"/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paragraph" w:customStyle="1" w:styleId="TPC277">
    <w:name w:val="TPC27報告項目7"/>
    <w:basedOn w:val="TPC266"/>
    <w:link w:val="TPC2770"/>
    <w:qFormat/>
    <w:rsid w:val="00743093"/>
    <w:pPr>
      <w:numPr>
        <w:numId w:val="8"/>
      </w:numPr>
      <w:ind w:left="2880" w:hanging="482"/>
    </w:pPr>
  </w:style>
  <w:style w:type="character" w:customStyle="1" w:styleId="TPC2660">
    <w:name w:val="TPC26報告項目6 字元"/>
    <w:basedOn w:val="TPC2550"/>
    <w:link w:val="TPC266"/>
    <w:rsid w:val="00743093"/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character" w:customStyle="1" w:styleId="TPC2770">
    <w:name w:val="TPC27報告項目7 字元"/>
    <w:basedOn w:val="TPC2660"/>
    <w:link w:val="TPC277"/>
    <w:rsid w:val="00743093"/>
    <w:rPr>
      <w:rFonts w:ascii="Times New Roman" w:eastAsia="標楷體" w:hAnsi="Times New Roman" w:cs="Times New Roman"/>
      <w:color w:val="000000" w:themeColor="text1"/>
      <w:spacing w:val="20"/>
      <w:kern w:val="0"/>
      <w:szCs w:val="20"/>
    </w:rPr>
  </w:style>
  <w:style w:type="paragraph" w:styleId="aff7">
    <w:name w:val="List Paragraph"/>
    <w:basedOn w:val="a"/>
    <w:uiPriority w:val="34"/>
    <w:qFormat/>
    <w:rsid w:val="000B6659"/>
    <w:pPr>
      <w:ind w:leftChars="200" w:left="480"/>
    </w:pPr>
    <w:rPr>
      <w:szCs w:val="22"/>
    </w:rPr>
  </w:style>
  <w:style w:type="table" w:customStyle="1" w:styleId="82">
    <w:name w:val="表格格線8"/>
    <w:basedOn w:val="a1"/>
    <w:next w:val="af6"/>
    <w:uiPriority w:val="39"/>
    <w:rsid w:val="00155710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3">
    <w:name w:val="Plain Table 4"/>
    <w:basedOn w:val="a1"/>
    <w:uiPriority w:val="44"/>
    <w:rsid w:val="0043261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73">
    <w:name w:val="List Table 7 Colorful"/>
    <w:basedOn w:val="a1"/>
    <w:uiPriority w:val="52"/>
    <w:rsid w:val="0043261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4">
    <w:name w:val="Grid Table 1 Light"/>
    <w:basedOn w:val="a1"/>
    <w:uiPriority w:val="46"/>
    <w:rsid w:val="0043261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5">
    <w:name w:val="(1).內文"/>
    <w:next w:val="a"/>
    <w:uiPriority w:val="13"/>
    <w:locked/>
    <w:rsid w:val="004714B1"/>
    <w:pPr>
      <w:spacing w:line="480" w:lineRule="exact"/>
      <w:ind w:leftChars="450" w:left="450" w:firstLineChars="200" w:firstLine="200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character" w:styleId="aff8">
    <w:name w:val="Strong"/>
    <w:basedOn w:val="a0"/>
    <w:uiPriority w:val="22"/>
    <w:qFormat/>
    <w:rsid w:val="000E21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6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780801\Documents\&#33258;&#35330;%20Office%20&#31684;&#26412;\&#29992;&#36942;&#26680;&#23376;&#29123;&#26009;&#26368;&#32066;&#34389;&#32622;&#35336;&#30059;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567C5-DB37-4BEF-A794-DAE07EFE8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用過核子燃料最終處置計畫.dotx</Template>
  <TotalTime>48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</dc:creator>
  <cp:keywords/>
  <dc:description/>
  <cp:lastModifiedBy>昱達 呂</cp:lastModifiedBy>
  <cp:revision>13</cp:revision>
  <cp:lastPrinted>2021-11-09T06:08:00Z</cp:lastPrinted>
  <dcterms:created xsi:type="dcterms:W3CDTF">2023-08-25T01:38:00Z</dcterms:created>
  <dcterms:modified xsi:type="dcterms:W3CDTF">2023-10-22T13:01:00Z</dcterms:modified>
</cp:coreProperties>
</file>